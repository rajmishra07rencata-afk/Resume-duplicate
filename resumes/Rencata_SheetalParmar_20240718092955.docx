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5C02A" w14:textId="77777777" w:rsidR="00A55D81" w:rsidRDefault="00A55D81" w:rsidP="00815A12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1" locked="1" layoutInCell="1" allowOverlap="1" wp14:anchorId="0F5E4272" wp14:editId="2E27C01E">
                <wp:simplePos x="0" y="0"/>
                <wp:positionH relativeFrom="page">
                  <wp:posOffset>7543800</wp:posOffset>
                </wp:positionH>
                <wp:positionV relativeFrom="paragraph">
                  <wp:posOffset>-691515</wp:posOffset>
                </wp:positionV>
                <wp:extent cx="228600" cy="10058400"/>
                <wp:effectExtent l="0" t="0" r="0" b="0"/>
                <wp:wrapNone/>
                <wp:docPr id="265580406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  <a:alpha val="3828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825B1" id="Rectangle 1" o:spid="_x0000_s1026" alt="&quot;&quot;" style="position:absolute;margin-left:594pt;margin-top:-54.45pt;width:18pt;height:11in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" fillcolor="#c8d2e9 [1302]" stroked="f" strokeweight="1pt">
                <v:fill opacity="25186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4"/>
        <w:gridCol w:w="3126"/>
        <w:gridCol w:w="288"/>
        <w:gridCol w:w="3942"/>
        <w:gridCol w:w="2520"/>
        <w:gridCol w:w="90"/>
      </w:tblGrid>
      <w:tr w:rsidR="00816833" w:rsidRPr="003240AD" w14:paraId="78B19BD2" w14:textId="77777777" w:rsidTr="00446CCC">
        <w:trPr>
          <w:trHeight w:val="1827"/>
        </w:trPr>
        <w:tc>
          <w:tcPr>
            <w:tcW w:w="114" w:type="dxa"/>
          </w:tcPr>
          <w:p w14:paraId="26EA02C5" w14:textId="77777777" w:rsidR="00816833" w:rsidRDefault="00816833" w:rsidP="00815A12">
            <w:pPr>
              <w:rPr>
                <w:shd w:val="clear" w:color="auto" w:fill="FFFFFF"/>
              </w:rPr>
            </w:pPr>
          </w:p>
        </w:tc>
        <w:tc>
          <w:tcPr>
            <w:tcW w:w="7356" w:type="dxa"/>
            <w:gridSpan w:val="3"/>
          </w:tcPr>
          <w:p w14:paraId="7A790E9D" w14:textId="77777777" w:rsidR="00816833" w:rsidRPr="00132DD4" w:rsidRDefault="00000000" w:rsidP="00FC55B2">
            <w:pPr>
              <w:pStyle w:val="Title"/>
            </w:pPr>
            <w:sdt>
              <w:sdtPr>
                <w:id w:val="-533345820"/>
                <w:placeholder>
                  <w:docPart w:val="C6A3587C67C84137BF83D06C4FB4CAC2"/>
                </w:placeholder>
                <w:temporary/>
                <w:showingPlcHdr/>
                <w15:appearance w15:val="hidden"/>
              </w:sdtPr>
              <w:sdtContent>
                <w:r w:rsidR="000930DF" w:rsidRPr="00132DD4">
                  <w:t xml:space="preserve">Sheetal </w:t>
                </w:r>
                <w:r w:rsidR="000930DF" w:rsidRPr="00FC55B2">
                  <w:t>Parmar</w:t>
                </w:r>
              </w:sdtContent>
            </w:sdt>
          </w:p>
          <w:p w14:paraId="11328F14" w14:textId="77777777" w:rsidR="00816833" w:rsidRDefault="00000000" w:rsidP="000930DF">
            <w:pPr>
              <w:pStyle w:val="Subtitle"/>
              <w:rPr>
                <w:shd w:val="clear" w:color="auto" w:fill="FFFFFF"/>
              </w:rPr>
            </w:pPr>
            <w:sdt>
              <w:sdtPr>
                <w:id w:val="1667359339"/>
                <w:placeholder>
                  <w:docPart w:val="93DFC7CA67424F5BBEE8767EEAB3C313"/>
                </w:placeholder>
                <w:temporary/>
                <w:showingPlcHdr/>
                <w15:appearance w15:val="hidden"/>
              </w:sdtPr>
              <w:sdtContent>
                <w:r w:rsidR="000930DF">
                  <w:t>Phlebotomist</w:t>
                </w:r>
              </w:sdtContent>
            </w:sdt>
          </w:p>
        </w:tc>
        <w:tc>
          <w:tcPr>
            <w:tcW w:w="2520" w:type="dxa"/>
          </w:tcPr>
          <w:p w14:paraId="5BA7B76C" w14:textId="77777777" w:rsidR="00816833" w:rsidRPr="007F4DAF" w:rsidRDefault="00000000" w:rsidP="000930DF">
            <w:pPr>
              <w:jc w:val="right"/>
              <w:rPr>
                <w:lang w:val="fr-FR"/>
              </w:rPr>
            </w:pPr>
            <w:sdt>
              <w:sdtPr>
                <w:id w:val="-849568035"/>
                <w:placeholder>
                  <w:docPart w:val="C79130B6A4F44E2E840957D78E140DDF"/>
                </w:placeholder>
                <w:temporary/>
                <w:showingPlcHdr/>
                <w15:appearance w15:val="hidden"/>
              </w:sdtPr>
              <w:sdtContent>
                <w:r w:rsidR="000930DF" w:rsidRPr="007F4DAF">
                  <w:rPr>
                    <w:lang w:val="fr-FR"/>
                  </w:rPr>
                  <w:t>4321 Maple Ave</w:t>
                </w:r>
              </w:sdtContent>
            </w:sdt>
          </w:p>
          <w:p w14:paraId="4C349D2D" w14:textId="77777777" w:rsidR="00816833" w:rsidRPr="007F4DAF" w:rsidRDefault="00000000" w:rsidP="000930DF">
            <w:pPr>
              <w:jc w:val="right"/>
              <w:rPr>
                <w:lang w:val="fr-FR"/>
              </w:rPr>
            </w:pPr>
            <w:sdt>
              <w:sdtPr>
                <w:id w:val="410203144"/>
                <w:placeholder>
                  <w:docPart w:val="21FB71B692404BE9A35FAFFD35C6CBF3"/>
                </w:placeholder>
                <w:temporary/>
                <w:showingPlcHdr/>
                <w15:appearance w15:val="hidden"/>
              </w:sdtPr>
              <w:sdtContent>
                <w:r w:rsidR="000930DF" w:rsidRPr="007F4DAF">
                  <w:rPr>
                    <w:lang w:val="fr-FR"/>
                  </w:rPr>
                  <w:t>Nashville, TN 13141</w:t>
                </w:r>
              </w:sdtContent>
            </w:sdt>
          </w:p>
          <w:p w14:paraId="197E9341" w14:textId="77777777" w:rsidR="00816833" w:rsidRPr="007F4DAF" w:rsidRDefault="00000000" w:rsidP="000930DF">
            <w:pPr>
              <w:jc w:val="right"/>
              <w:rPr>
                <w:lang w:val="fr-FR"/>
              </w:rPr>
            </w:pPr>
            <w:sdt>
              <w:sdtPr>
                <w:id w:val="-2113041575"/>
                <w:placeholder>
                  <w:docPart w:val="478789D2259E41A0BAE1E81575D1D518"/>
                </w:placeholder>
                <w:temporary/>
                <w:showingPlcHdr/>
                <w15:appearance w15:val="hidden"/>
              </w:sdtPr>
              <w:sdtContent>
                <w:r w:rsidR="000930DF" w:rsidRPr="007F4DAF">
                  <w:rPr>
                    <w:lang w:val="fr-FR"/>
                  </w:rPr>
                  <w:t>316.555.0136</w:t>
                </w:r>
              </w:sdtContent>
            </w:sdt>
          </w:p>
          <w:p w14:paraId="27E3D82A" w14:textId="77777777" w:rsidR="00816833" w:rsidRPr="007F4DAF" w:rsidRDefault="00000000" w:rsidP="000930DF">
            <w:pPr>
              <w:jc w:val="right"/>
              <w:rPr>
                <w:shd w:val="clear" w:color="auto" w:fill="FFFFFF"/>
                <w:lang w:val="fr-FR"/>
              </w:rPr>
            </w:pPr>
            <w:sdt>
              <w:sdtPr>
                <w:id w:val="-1052385468"/>
                <w:placeholder>
                  <w:docPart w:val="ED02BEAB869241C2B54ACC3511DBA2CF"/>
                </w:placeholder>
                <w:temporary/>
                <w:showingPlcHdr/>
                <w15:appearance w15:val="hidden"/>
              </w:sdtPr>
              <w:sdtContent>
                <w:r w:rsidR="000930DF" w:rsidRPr="007F4DAF">
                  <w:rPr>
                    <w:lang w:val="fr-FR"/>
                  </w:rPr>
                  <w:t>sheetal@example.com</w:t>
                </w:r>
              </w:sdtContent>
            </w:sdt>
          </w:p>
        </w:tc>
        <w:tc>
          <w:tcPr>
            <w:tcW w:w="90" w:type="dxa"/>
          </w:tcPr>
          <w:p w14:paraId="6AE89BE5" w14:textId="77777777" w:rsidR="00816833" w:rsidRPr="007F4DAF" w:rsidRDefault="00816833" w:rsidP="00815A12">
            <w:pPr>
              <w:rPr>
                <w:shd w:val="clear" w:color="auto" w:fill="FFFFFF"/>
                <w:lang w:val="fr-FR"/>
              </w:rPr>
            </w:pPr>
          </w:p>
        </w:tc>
      </w:tr>
      <w:tr w:rsidR="00FC55B2" w:rsidRPr="003240AD" w14:paraId="5B7535BD" w14:textId="77777777" w:rsidTr="00446CCC">
        <w:trPr>
          <w:trHeight w:val="930"/>
        </w:trPr>
        <w:tc>
          <w:tcPr>
            <w:tcW w:w="114" w:type="dxa"/>
          </w:tcPr>
          <w:p w14:paraId="50B3BC67" w14:textId="77777777" w:rsidR="00FC55B2" w:rsidRPr="007F4DAF" w:rsidRDefault="00FC55B2" w:rsidP="00815A12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3126" w:type="dxa"/>
            <w:tcBorders>
              <w:top w:val="single" w:sz="24" w:space="0" w:color="ACBCDF" w:themeColor="accent3" w:themeTint="99"/>
            </w:tcBorders>
          </w:tcPr>
          <w:p w14:paraId="1A4F91AA" w14:textId="77777777" w:rsidR="00FC55B2" w:rsidRPr="007F4DAF" w:rsidRDefault="00FC55B2" w:rsidP="002F193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288" w:type="dxa"/>
            <w:tcBorders>
              <w:top w:val="single" w:sz="24" w:space="0" w:color="E7E6E6" w:themeColor="background2"/>
            </w:tcBorders>
          </w:tcPr>
          <w:p w14:paraId="7993DCDA" w14:textId="77777777" w:rsidR="00FC55B2" w:rsidRPr="007F4DAF" w:rsidRDefault="00FC55B2" w:rsidP="002F193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6462" w:type="dxa"/>
            <w:gridSpan w:val="2"/>
            <w:tcBorders>
              <w:top w:val="single" w:sz="24" w:space="0" w:color="E7E6E6" w:themeColor="background2"/>
            </w:tcBorders>
          </w:tcPr>
          <w:p w14:paraId="388C9CF1" w14:textId="77777777" w:rsidR="00FC55B2" w:rsidRPr="007F4DAF" w:rsidRDefault="00FC55B2" w:rsidP="002F193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90" w:type="dxa"/>
          </w:tcPr>
          <w:p w14:paraId="056DAC3C" w14:textId="77777777" w:rsidR="00FC55B2" w:rsidRPr="007F4DAF" w:rsidRDefault="00FC55B2" w:rsidP="00815A12">
            <w:pPr>
              <w:rPr>
                <w:shd w:val="clear" w:color="auto" w:fill="FFFFFF"/>
                <w:lang w:val="fr-FR"/>
              </w:rPr>
            </w:pPr>
          </w:p>
        </w:tc>
      </w:tr>
      <w:tr w:rsidR="00446CCC" w14:paraId="70FAD4D7" w14:textId="77777777" w:rsidTr="00342122">
        <w:trPr>
          <w:trHeight w:val="2160"/>
        </w:trPr>
        <w:tc>
          <w:tcPr>
            <w:tcW w:w="114" w:type="dxa"/>
          </w:tcPr>
          <w:p w14:paraId="3A9B797D" w14:textId="77777777" w:rsidR="00446CCC" w:rsidRPr="007F4DAF" w:rsidRDefault="00446CCC" w:rsidP="00686C88">
            <w:pPr>
              <w:rPr>
                <w:shd w:val="clear" w:color="auto" w:fill="FFFFFF"/>
                <w:lang w:val="fr-FR"/>
              </w:rPr>
            </w:pPr>
          </w:p>
        </w:tc>
        <w:tc>
          <w:tcPr>
            <w:tcW w:w="3126" w:type="dxa"/>
            <w:vMerge w:val="restart"/>
          </w:tcPr>
          <w:p w14:paraId="7990847A" w14:textId="77777777" w:rsidR="00446CCC" w:rsidRPr="00812E93" w:rsidRDefault="00000000" w:rsidP="00446CCC">
            <w:pPr>
              <w:pStyle w:val="Heading2"/>
            </w:pPr>
            <w:sdt>
              <w:sdtPr>
                <w:id w:val="-2145191794"/>
                <w:placeholder>
                  <w:docPart w:val="3E1DE014583148B7BBBDDC6E2AFAED2A"/>
                </w:placeholder>
                <w:temporary/>
                <w:showingPlcHdr/>
                <w15:appearance w15:val="hidden"/>
              </w:sdtPr>
              <w:sdtContent>
                <w:r w:rsidR="00446CCC" w:rsidRPr="00446CCC">
                  <w:t>June 13, 20XX</w:t>
                </w:r>
              </w:sdtContent>
            </w:sdt>
          </w:p>
        </w:tc>
        <w:tc>
          <w:tcPr>
            <w:tcW w:w="288" w:type="dxa"/>
            <w:vMerge w:val="restart"/>
          </w:tcPr>
          <w:p w14:paraId="383734E1" w14:textId="77777777" w:rsidR="00446CCC" w:rsidRDefault="00446CCC" w:rsidP="00686C88">
            <w:pPr>
              <w:rPr>
                <w:shd w:val="clear" w:color="auto" w:fill="FFFFFF"/>
              </w:rPr>
            </w:pPr>
          </w:p>
        </w:tc>
        <w:tc>
          <w:tcPr>
            <w:tcW w:w="6462" w:type="dxa"/>
            <w:gridSpan w:val="2"/>
            <w:vMerge w:val="restart"/>
          </w:tcPr>
          <w:p w14:paraId="38F47F9E" w14:textId="77777777" w:rsidR="00446CCC" w:rsidRDefault="00000000" w:rsidP="00446CCC">
            <w:pPr>
              <w:pStyle w:val="Heading2"/>
            </w:pPr>
            <w:sdt>
              <w:sdtPr>
                <w:id w:val="847956"/>
                <w:placeholder>
                  <w:docPart w:val="2879FC289C3E4AEAA8B6B77E4BB8E185"/>
                </w:placeholder>
                <w:temporary/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446CCC" w:rsidRPr="008237C2">
                  <w:t>Dear</w:t>
                </w:r>
                <w:r w:rsidR="00446CCC">
                  <w:t xml:space="preserve"> Recipient Name</w:t>
                </w:r>
                <w:r w:rsidR="00446CCC" w:rsidRPr="008237C2">
                  <w:t>:</w:t>
                </w:r>
              </w:sdtContent>
            </w:sdt>
          </w:p>
          <w:p w14:paraId="16D0AF1C" w14:textId="77777777" w:rsidR="00446CCC" w:rsidRPr="008237C2" w:rsidRDefault="00446CCC" w:rsidP="00446CCC">
            <w:pPr>
              <w:pStyle w:val="Heading2"/>
            </w:pPr>
          </w:p>
          <w:sdt>
            <w:sdtPr>
              <w:id w:val="-132104193"/>
              <w:placeholder>
                <w:docPart w:val="0FE6B5406AEC4E7F81DD997F07CDC13D"/>
              </w:placeholder>
              <w:temporary/>
              <w:showingPlcHdr/>
              <w15:appearance w15:val="hidden"/>
            </w:sdtPr>
            <w:sdtContent>
              <w:p w14:paraId="5EDA8F6D" w14:textId="77777777" w:rsidR="00446CCC" w:rsidRDefault="00446CCC" w:rsidP="00446CCC">
                <w:r w:rsidRPr="003048F7">
                  <w:t>Shawn Hughes</w:t>
                </w:r>
                <w:r w:rsidRPr="001F5440">
                  <w:t xml:space="preserve"> suggested that I contact you regarding the open </w:t>
                </w:r>
                <w:r>
                  <w:t>phlebotomist</w:t>
                </w:r>
                <w:r w:rsidRPr="001F5440">
                  <w:t xml:space="preserve"> position with Company Name. My educational background in </w:t>
                </w:r>
                <w:r>
                  <w:t>medical science</w:t>
                </w:r>
                <w:r w:rsidRPr="001F5440">
                  <w:t>, along with my professional experience, makes me an excellent candidate for this position.</w:t>
                </w:r>
              </w:p>
              <w:p w14:paraId="01BD22AA" w14:textId="77777777" w:rsidR="00446CCC" w:rsidRPr="001F5440" w:rsidRDefault="00446CCC" w:rsidP="00446CCC"/>
              <w:p w14:paraId="4FE793F9" w14:textId="77777777" w:rsidR="00446CCC" w:rsidRDefault="00446CCC" w:rsidP="00446CCC">
                <w:r w:rsidRPr="001F5440">
                  <w:t xml:space="preserve">As you will see from the enclosed resume, I have more than </w:t>
                </w:r>
                <w:r>
                  <w:t>6</w:t>
                </w:r>
                <w:r w:rsidRPr="001F5440">
                  <w:t xml:space="preserve"> years of experience in the field of area of professional expertise. My resume shows that I have been consistently rewarded for hard work with promotions and increased responsibilities. These rewards are a direct result of my expertise in professional expertise, my commitment to personal and professional excellence, and my excellent written and oral communication skills.</w:t>
                </w:r>
              </w:p>
              <w:p w14:paraId="0224847D" w14:textId="77777777" w:rsidR="00446CCC" w:rsidRPr="001F5440" w:rsidRDefault="00446CCC" w:rsidP="00446CCC"/>
              <w:p w14:paraId="4DFB6F66" w14:textId="77777777" w:rsidR="00446CCC" w:rsidRDefault="00446CCC" w:rsidP="00446CCC">
                <w:r w:rsidRPr="001F5440">
                  <w:t>If you have questions, or if you want to schedule an interview, please contact me at phone. I look forward to meeting you to further discuss employment opportunities with Company Name.</w:t>
                </w:r>
              </w:p>
            </w:sdtContent>
          </w:sdt>
          <w:p w14:paraId="41ED7A8B" w14:textId="77777777" w:rsidR="00446CCC" w:rsidRPr="001F5440" w:rsidRDefault="00446CCC" w:rsidP="00446CCC"/>
          <w:p w14:paraId="4E82F2D9" w14:textId="77777777" w:rsidR="00446CCC" w:rsidRDefault="00000000" w:rsidP="00446CCC">
            <w:sdt>
              <w:sdtPr>
                <w:id w:val="117499578"/>
                <w:placeholder>
                  <w:docPart w:val="4A6F1B2913574460A505CB4EE3FA7482"/>
                </w:placeholder>
                <w:temporary/>
                <w:showingPlcHdr/>
                <w15:appearance w15:val="hidden"/>
              </w:sdtPr>
              <w:sdtContent>
                <w:r w:rsidR="00446CCC" w:rsidRPr="008237C2">
                  <w:t>Sincerely,</w:t>
                </w:r>
              </w:sdtContent>
            </w:sdt>
          </w:p>
          <w:p w14:paraId="10AB4C32" w14:textId="77777777" w:rsidR="00446CCC" w:rsidRPr="008237C2" w:rsidRDefault="00446CCC" w:rsidP="00446CCC"/>
          <w:p w14:paraId="1696DA15" w14:textId="77777777" w:rsidR="00446CCC" w:rsidRDefault="00000000" w:rsidP="00446CCC">
            <w:sdt>
              <w:sdtPr>
                <w:id w:val="848132"/>
                <w:placeholder>
                  <w:docPart w:val="6BCE5FF22F7B44E49B365A69EA4A4E2E"/>
                </w:placeholder>
                <w:temporary/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15:appearance w15:val="hidden"/>
                <w:text/>
              </w:sdtPr>
              <w:sdtContent>
                <w:r w:rsidR="00446CCC">
                  <w:t>Your Name</w:t>
                </w:r>
              </w:sdtContent>
            </w:sdt>
          </w:p>
          <w:p w14:paraId="343908C8" w14:textId="77777777" w:rsidR="00446CCC" w:rsidRDefault="00000000" w:rsidP="00446CCC">
            <w:sdt>
              <w:sdtPr>
                <w:id w:val="1744767396"/>
                <w:placeholder>
                  <w:docPart w:val="073C1F2D490F4095AC5F0E898F11379E"/>
                </w:placeholder>
                <w:temporary/>
                <w:showingPlcHdr/>
                <w15:appearance w15:val="hidden"/>
              </w:sdtPr>
              <w:sdtContent>
                <w:r w:rsidR="00446CCC" w:rsidRPr="00421822">
                  <w:t>Enclosure</w:t>
                </w:r>
              </w:sdtContent>
            </w:sdt>
          </w:p>
          <w:p w14:paraId="0B12C07E" w14:textId="77777777" w:rsidR="00446CCC" w:rsidRDefault="00446CCC" w:rsidP="00446CCC">
            <w:pPr>
              <w:rPr>
                <w:shd w:val="clear" w:color="auto" w:fill="FFFFFF"/>
              </w:rPr>
            </w:pPr>
          </w:p>
        </w:tc>
        <w:tc>
          <w:tcPr>
            <w:tcW w:w="90" w:type="dxa"/>
          </w:tcPr>
          <w:p w14:paraId="696F6176" w14:textId="77777777" w:rsidR="00446CCC" w:rsidRDefault="00446CCC" w:rsidP="00686C88">
            <w:pPr>
              <w:rPr>
                <w:shd w:val="clear" w:color="auto" w:fill="FFFFFF"/>
              </w:rPr>
            </w:pPr>
          </w:p>
        </w:tc>
      </w:tr>
      <w:tr w:rsidR="00446CCC" w14:paraId="065EE5FF" w14:textId="77777777" w:rsidTr="00342122">
        <w:trPr>
          <w:trHeight w:val="1800"/>
        </w:trPr>
        <w:tc>
          <w:tcPr>
            <w:tcW w:w="114" w:type="dxa"/>
          </w:tcPr>
          <w:p w14:paraId="61C4284D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/>
          </w:tcPr>
          <w:p w14:paraId="3D4AF6E7" w14:textId="77777777" w:rsidR="00446CCC" w:rsidRPr="009572FC" w:rsidRDefault="00446CCC" w:rsidP="00446CCC"/>
        </w:tc>
        <w:tc>
          <w:tcPr>
            <w:tcW w:w="288" w:type="dxa"/>
            <w:vMerge/>
          </w:tcPr>
          <w:p w14:paraId="7FEEC917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6462" w:type="dxa"/>
            <w:gridSpan w:val="2"/>
            <w:vMerge/>
          </w:tcPr>
          <w:p w14:paraId="06A57B02" w14:textId="77777777" w:rsidR="00446CCC" w:rsidRPr="00DB0AF1" w:rsidRDefault="00446CCC" w:rsidP="00446CCC">
            <w:pPr>
              <w:pStyle w:val="Heading3"/>
            </w:pPr>
          </w:p>
        </w:tc>
        <w:tc>
          <w:tcPr>
            <w:tcW w:w="90" w:type="dxa"/>
          </w:tcPr>
          <w:p w14:paraId="156CB4C0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</w:tr>
      <w:tr w:rsidR="00446CCC" w14:paraId="0B15B20A" w14:textId="77777777" w:rsidTr="006044F0">
        <w:trPr>
          <w:trHeight w:val="70"/>
        </w:trPr>
        <w:tc>
          <w:tcPr>
            <w:tcW w:w="114" w:type="dxa"/>
          </w:tcPr>
          <w:p w14:paraId="01AA1C9D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3126" w:type="dxa"/>
            <w:vMerge/>
          </w:tcPr>
          <w:p w14:paraId="7618769E" w14:textId="77777777" w:rsidR="00446CCC" w:rsidRPr="009572FC" w:rsidRDefault="00446CCC" w:rsidP="00446CCC"/>
        </w:tc>
        <w:tc>
          <w:tcPr>
            <w:tcW w:w="288" w:type="dxa"/>
            <w:vMerge/>
          </w:tcPr>
          <w:p w14:paraId="238B8576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  <w:tc>
          <w:tcPr>
            <w:tcW w:w="6462" w:type="dxa"/>
            <w:gridSpan w:val="2"/>
            <w:vMerge/>
          </w:tcPr>
          <w:p w14:paraId="3A8BBAD6" w14:textId="77777777" w:rsidR="00446CCC" w:rsidRPr="00DB0AF1" w:rsidRDefault="00446CCC" w:rsidP="00485724">
            <w:pPr>
              <w:pStyle w:val="Heading3"/>
            </w:pPr>
          </w:p>
        </w:tc>
        <w:tc>
          <w:tcPr>
            <w:tcW w:w="90" w:type="dxa"/>
          </w:tcPr>
          <w:p w14:paraId="1D8B7BB6" w14:textId="77777777" w:rsidR="00446CCC" w:rsidRDefault="00446CCC" w:rsidP="00342122">
            <w:pPr>
              <w:rPr>
                <w:shd w:val="clear" w:color="auto" w:fill="FFFFFF"/>
              </w:rPr>
            </w:pPr>
          </w:p>
        </w:tc>
      </w:tr>
    </w:tbl>
    <w:p w14:paraId="5A5BD098" w14:textId="77777777" w:rsidR="00F65859" w:rsidRDefault="00F65859" w:rsidP="00815A12"/>
    <w:sectPr w:rsidR="00F65859" w:rsidSect="00816833">
      <w:pgSz w:w="12240" w:h="15840"/>
      <w:pgMar w:top="1080" w:right="1080" w:bottom="907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636FF" w14:textId="77777777" w:rsidR="005E58A4" w:rsidRDefault="005E58A4" w:rsidP="00686C88">
      <w:r>
        <w:separator/>
      </w:r>
    </w:p>
  </w:endnote>
  <w:endnote w:type="continuationSeparator" w:id="0">
    <w:p w14:paraId="085E0784" w14:textId="77777777" w:rsidR="005E58A4" w:rsidRDefault="005E58A4" w:rsidP="0068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charset w:val="00"/>
    <w:family w:val="auto"/>
    <w:pitch w:val="variable"/>
    <w:sig w:usb0="800000AF" w:usb1="5000204A" w:usb2="00000000" w:usb3="00000000" w:csb0="0000009B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FDBC84" w14:textId="77777777" w:rsidR="005E58A4" w:rsidRDefault="005E58A4" w:rsidP="00686C88">
      <w:r>
        <w:separator/>
      </w:r>
    </w:p>
  </w:footnote>
  <w:footnote w:type="continuationSeparator" w:id="0">
    <w:p w14:paraId="228298CE" w14:textId="77777777" w:rsidR="005E58A4" w:rsidRDefault="005E58A4" w:rsidP="00686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27787E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679C2"/>
    <w:multiLevelType w:val="hybridMultilevel"/>
    <w:tmpl w:val="673A9A80"/>
    <w:lvl w:ilvl="0" w:tplc="54F25FBE">
      <w:start w:val="316"/>
      <w:numFmt w:val="bullet"/>
      <w:lvlText w:val="-"/>
      <w:lvlJc w:val="left"/>
      <w:pPr>
        <w:ind w:left="4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FA00DF8"/>
    <w:multiLevelType w:val="hybridMultilevel"/>
    <w:tmpl w:val="A6EE7F1E"/>
    <w:lvl w:ilvl="0" w:tplc="C6C403D0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7AC9"/>
    <w:multiLevelType w:val="hybridMultilevel"/>
    <w:tmpl w:val="8F08CDFA"/>
    <w:lvl w:ilvl="0" w:tplc="5764F454">
      <w:start w:val="1"/>
      <w:numFmt w:val="bullet"/>
      <w:lvlText w:val=""/>
      <w:lvlJc w:val="left"/>
      <w:pPr>
        <w:tabs>
          <w:tab w:val="num" w:pos="360"/>
        </w:tabs>
        <w:ind w:left="360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07432"/>
    <w:multiLevelType w:val="hybridMultilevel"/>
    <w:tmpl w:val="98486BCC"/>
    <w:lvl w:ilvl="0" w:tplc="D1100CF6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3029B"/>
    <w:multiLevelType w:val="hybridMultilevel"/>
    <w:tmpl w:val="221284FA"/>
    <w:lvl w:ilvl="0" w:tplc="F286A86E">
      <w:start w:val="316"/>
      <w:numFmt w:val="bullet"/>
      <w:lvlText w:val="-"/>
      <w:lvlJc w:val="left"/>
      <w:pPr>
        <w:ind w:left="720" w:hanging="360"/>
      </w:pPr>
      <w:rPr>
        <w:rFonts w:ascii="Avenir Medium" w:eastAsiaTheme="minorHAnsi" w:hAnsi="Avenir Mediu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B117B"/>
    <w:multiLevelType w:val="multilevel"/>
    <w:tmpl w:val="6CA46AF8"/>
    <w:styleLink w:val="CurrentList1"/>
    <w:lvl w:ilvl="0">
      <w:start w:val="1"/>
      <w:numFmt w:val="bullet"/>
      <w:lvlText w:val=""/>
      <w:lvlJc w:val="left"/>
      <w:pPr>
        <w:tabs>
          <w:tab w:val="num" w:pos="1224"/>
        </w:tabs>
        <w:ind w:left="720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4552F"/>
    <w:multiLevelType w:val="hybridMultilevel"/>
    <w:tmpl w:val="AD4022CA"/>
    <w:lvl w:ilvl="0" w:tplc="153AA240">
      <w:start w:val="1"/>
      <w:numFmt w:val="bullet"/>
      <w:lvlText w:val=""/>
      <w:lvlJc w:val="left"/>
      <w:pPr>
        <w:ind w:left="50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E507B"/>
    <w:multiLevelType w:val="hybridMultilevel"/>
    <w:tmpl w:val="6D0C01EE"/>
    <w:lvl w:ilvl="0" w:tplc="69D22A20">
      <w:start w:val="1"/>
      <w:numFmt w:val="bullet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4497C"/>
    <w:multiLevelType w:val="hybridMultilevel"/>
    <w:tmpl w:val="43A0E800"/>
    <w:lvl w:ilvl="0" w:tplc="A4722F1C">
      <w:start w:val="1"/>
      <w:numFmt w:val="bullet"/>
      <w:lvlText w:val=""/>
      <w:lvlJc w:val="left"/>
      <w:pPr>
        <w:tabs>
          <w:tab w:val="num" w:pos="1224"/>
        </w:tabs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DC6A5D"/>
    <w:multiLevelType w:val="multilevel"/>
    <w:tmpl w:val="8124DD68"/>
    <w:styleLink w:val="CurrentList2"/>
    <w:lvl w:ilvl="0">
      <w:start w:val="1"/>
      <w:numFmt w:val="bullet"/>
      <w:lvlText w:val=""/>
      <w:lvlJc w:val="left"/>
      <w:pPr>
        <w:tabs>
          <w:tab w:val="num" w:pos="1224"/>
        </w:tabs>
        <w:ind w:left="792" w:hanging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91304">
    <w:abstractNumId w:val="0"/>
  </w:num>
  <w:num w:numId="2" w16cid:durableId="107089800">
    <w:abstractNumId w:val="3"/>
  </w:num>
  <w:num w:numId="3" w16cid:durableId="798185439">
    <w:abstractNumId w:val="7"/>
  </w:num>
  <w:num w:numId="4" w16cid:durableId="936061053">
    <w:abstractNumId w:val="9"/>
  </w:num>
  <w:num w:numId="5" w16cid:durableId="1732146685">
    <w:abstractNumId w:val="8"/>
  </w:num>
  <w:num w:numId="6" w16cid:durableId="1095787848">
    <w:abstractNumId w:val="1"/>
  </w:num>
  <w:num w:numId="7" w16cid:durableId="988440191">
    <w:abstractNumId w:val="4"/>
  </w:num>
  <w:num w:numId="8" w16cid:durableId="836502809">
    <w:abstractNumId w:val="5"/>
  </w:num>
  <w:num w:numId="9" w16cid:durableId="1939098757">
    <w:abstractNumId w:val="2"/>
  </w:num>
  <w:num w:numId="10" w16cid:durableId="1948275283">
    <w:abstractNumId w:val="0"/>
  </w:num>
  <w:num w:numId="11" w16cid:durableId="1508209007">
    <w:abstractNumId w:val="6"/>
  </w:num>
  <w:num w:numId="12" w16cid:durableId="18204208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347"/>
    <w:rsid w:val="00000D42"/>
    <w:rsid w:val="000322D1"/>
    <w:rsid w:val="00034F88"/>
    <w:rsid w:val="000930DF"/>
    <w:rsid w:val="000C1585"/>
    <w:rsid w:val="00104ADC"/>
    <w:rsid w:val="00125E82"/>
    <w:rsid w:val="00132DD4"/>
    <w:rsid w:val="0016059D"/>
    <w:rsid w:val="001C4845"/>
    <w:rsid w:val="002F1938"/>
    <w:rsid w:val="002F277C"/>
    <w:rsid w:val="003240AD"/>
    <w:rsid w:val="00342122"/>
    <w:rsid w:val="003820B3"/>
    <w:rsid w:val="003A0FE2"/>
    <w:rsid w:val="003E791B"/>
    <w:rsid w:val="00414E7C"/>
    <w:rsid w:val="00446CCC"/>
    <w:rsid w:val="00485724"/>
    <w:rsid w:val="004C7D29"/>
    <w:rsid w:val="004E6605"/>
    <w:rsid w:val="004F248F"/>
    <w:rsid w:val="00513C3B"/>
    <w:rsid w:val="00567DB7"/>
    <w:rsid w:val="005E58A4"/>
    <w:rsid w:val="005F4047"/>
    <w:rsid w:val="00686C88"/>
    <w:rsid w:val="006C2DD3"/>
    <w:rsid w:val="0075149E"/>
    <w:rsid w:val="00783F35"/>
    <w:rsid w:val="007B3EF4"/>
    <w:rsid w:val="007F4DAF"/>
    <w:rsid w:val="00802B08"/>
    <w:rsid w:val="00812E93"/>
    <w:rsid w:val="00815A12"/>
    <w:rsid w:val="00816833"/>
    <w:rsid w:val="008175E4"/>
    <w:rsid w:val="008A224A"/>
    <w:rsid w:val="008C5601"/>
    <w:rsid w:val="00900D58"/>
    <w:rsid w:val="009C6347"/>
    <w:rsid w:val="009D137A"/>
    <w:rsid w:val="00A17985"/>
    <w:rsid w:val="00A51153"/>
    <w:rsid w:val="00A55D81"/>
    <w:rsid w:val="00A62D19"/>
    <w:rsid w:val="00AA4EC1"/>
    <w:rsid w:val="00AB79B1"/>
    <w:rsid w:val="00C00329"/>
    <w:rsid w:val="00C31C0B"/>
    <w:rsid w:val="00CD3679"/>
    <w:rsid w:val="00CD4262"/>
    <w:rsid w:val="00D50C2F"/>
    <w:rsid w:val="00E079E7"/>
    <w:rsid w:val="00E65632"/>
    <w:rsid w:val="00E715BE"/>
    <w:rsid w:val="00E86D3A"/>
    <w:rsid w:val="00EE5E45"/>
    <w:rsid w:val="00F53958"/>
    <w:rsid w:val="00F65859"/>
    <w:rsid w:val="00F87F27"/>
    <w:rsid w:val="00FC55B2"/>
    <w:rsid w:val="00FD5517"/>
    <w:rsid w:val="00FF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9EA7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AF"/>
    <w:rPr>
      <w:color w:val="000000" w:themeColor="text1"/>
      <w:spacing w:val="-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5B2"/>
    <w:pPr>
      <w:keepNext/>
      <w:keepLines/>
      <w:spacing w:line="280" w:lineRule="exact"/>
      <w:outlineLvl w:val="0"/>
    </w:pPr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6C88"/>
    <w:pPr>
      <w:keepNext/>
      <w:keepLines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342122"/>
    <w:pPr>
      <w:keepNext/>
      <w:keepLines/>
      <w:spacing w:before="120"/>
      <w:outlineLvl w:val="2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446CCC"/>
    <w:rPr>
      <w:rFonts w:eastAsiaTheme="majorEastAsia" w:cstheme="majorBidi"/>
      <w:i/>
      <w:color w:val="000000" w:themeColor="text1"/>
      <w:spacing w:val="-4"/>
      <w:sz w:val="20"/>
    </w:rPr>
  </w:style>
  <w:style w:type="table" w:styleId="TableGrid">
    <w:name w:val="Table Grid"/>
    <w:basedOn w:val="TableNormal"/>
    <w:uiPriority w:val="39"/>
    <w:rsid w:val="00900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C55B2"/>
    <w:rPr>
      <w:rFonts w:asciiTheme="majorHAnsi" w:eastAsiaTheme="majorEastAsia" w:hAnsiTheme="majorHAnsi" w:cs="Times New Roman (Headings CS)"/>
      <w:b/>
      <w:caps/>
      <w:color w:val="292733" w:themeColor="text2" w:themeShade="BF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5A12"/>
    <w:rPr>
      <w:rFonts w:asciiTheme="majorHAnsi" w:eastAsiaTheme="majorEastAsia" w:hAnsiTheme="majorHAnsi" w:cstheme="majorBidi"/>
      <w:b/>
      <w:color w:val="000000" w:themeColor="text1"/>
      <w:spacing w:val="-4"/>
      <w:sz w:val="20"/>
      <w:szCs w:val="26"/>
    </w:rPr>
  </w:style>
  <w:style w:type="character" w:styleId="PlaceholderText">
    <w:name w:val="Placeholder Text"/>
    <w:basedOn w:val="DefaultParagraphFont"/>
    <w:uiPriority w:val="99"/>
    <w:semiHidden/>
    <w:rsid w:val="000930DF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B2"/>
    <w:pPr>
      <w:numPr>
        <w:ilvl w:val="1"/>
      </w:numPr>
    </w:pPr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character" w:styleId="Emphasis">
    <w:name w:val="Emphasis"/>
    <w:basedOn w:val="DefaultParagraphFont"/>
    <w:uiPriority w:val="1"/>
    <w:semiHidden/>
    <w:qFormat/>
    <w:rsid w:val="008C5601"/>
    <w:rPr>
      <w:color w:val="593470" w:themeColor="accent1" w:themeShade="80"/>
    </w:rPr>
  </w:style>
  <w:style w:type="numbering" w:customStyle="1" w:styleId="CurrentList1">
    <w:name w:val="Current List1"/>
    <w:uiPriority w:val="99"/>
    <w:rsid w:val="00132DD4"/>
    <w:pPr>
      <w:numPr>
        <w:numId w:val="11"/>
      </w:numPr>
    </w:pPr>
  </w:style>
  <w:style w:type="numbering" w:customStyle="1" w:styleId="CurrentList2">
    <w:name w:val="Current List2"/>
    <w:uiPriority w:val="99"/>
    <w:rsid w:val="00132DD4"/>
    <w:pPr>
      <w:numPr>
        <w:numId w:val="12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B2"/>
    <w:rPr>
      <w:rFonts w:asciiTheme="majorHAnsi" w:eastAsiaTheme="majorEastAsia" w:hAnsiTheme="majorHAnsi" w:cstheme="majorBidi"/>
      <w:b/>
      <w:color w:val="7691CA" w:themeColor="accent3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C55B2"/>
    <w:rPr>
      <w:rFonts w:asciiTheme="majorHAnsi" w:eastAsiaTheme="minorEastAsia" w:hAnsiTheme="majorHAnsi"/>
      <w:b/>
      <w:color w:val="1F3764" w:themeColor="accent4"/>
      <w:sz w:val="36"/>
      <w:szCs w:val="22"/>
    </w:rPr>
  </w:style>
  <w:style w:type="paragraph" w:styleId="Header">
    <w:name w:val="header"/>
    <w:basedOn w:val="Normal"/>
    <w:link w:val="HeaderCh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047"/>
    <w:rPr>
      <w:color w:val="000000" w:themeColor="text1"/>
      <w:spacing w:val="-4"/>
      <w:sz w:val="20"/>
    </w:rPr>
  </w:style>
  <w:style w:type="paragraph" w:styleId="Footer">
    <w:name w:val="footer"/>
    <w:basedOn w:val="Normal"/>
    <w:link w:val="FooterChar"/>
    <w:uiPriority w:val="99"/>
    <w:unhideWhenUsed/>
    <w:rsid w:val="005F4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047"/>
    <w:rPr>
      <w:color w:val="000000" w:themeColor="text1"/>
      <w:spacing w:val="-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0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an.Loganathan\AppData\Roaming\Microsoft\Templates\Resume%20cover%20letter%20when%20refer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6A3587C67C84137BF83D06C4FB4C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9F39-6B08-4AE3-B6A8-A93D49A1D02A}"/>
      </w:docPartPr>
      <w:docPartBody>
        <w:p w:rsidR="00000000" w:rsidRDefault="00000000">
          <w:pPr>
            <w:pStyle w:val="C6A3587C67C84137BF83D06C4FB4CAC2"/>
          </w:pPr>
          <w:r w:rsidRPr="00132DD4">
            <w:t xml:space="preserve">Sheetal </w:t>
          </w:r>
          <w:r w:rsidRPr="00FC55B2">
            <w:t>Parmar</w:t>
          </w:r>
        </w:p>
      </w:docPartBody>
    </w:docPart>
    <w:docPart>
      <w:docPartPr>
        <w:name w:val="93DFC7CA67424F5BBEE8767EEAB3C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43F7E-249B-46A2-A293-7EE8BB0F007D}"/>
      </w:docPartPr>
      <w:docPartBody>
        <w:p w:rsidR="00000000" w:rsidRDefault="00000000">
          <w:pPr>
            <w:pStyle w:val="93DFC7CA67424F5BBEE8767EEAB3C313"/>
          </w:pPr>
          <w:r>
            <w:t>Phlebotomist</w:t>
          </w:r>
        </w:p>
      </w:docPartBody>
    </w:docPart>
    <w:docPart>
      <w:docPartPr>
        <w:name w:val="C79130B6A4F44E2E840957D78E140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10AF8-E42B-4BA6-85E9-FEA9F4F0001F}"/>
      </w:docPartPr>
      <w:docPartBody>
        <w:p w:rsidR="00000000" w:rsidRDefault="00000000">
          <w:pPr>
            <w:pStyle w:val="C79130B6A4F44E2E840957D78E140DDF"/>
          </w:pPr>
          <w:r w:rsidRPr="007F4DAF">
            <w:rPr>
              <w:lang w:val="fr-FR"/>
            </w:rPr>
            <w:t>4321 Maple Ave</w:t>
          </w:r>
        </w:p>
      </w:docPartBody>
    </w:docPart>
    <w:docPart>
      <w:docPartPr>
        <w:name w:val="21FB71B692404BE9A35FAFFD35C6C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0B441-B5E7-41DE-A427-241FAD32976B}"/>
      </w:docPartPr>
      <w:docPartBody>
        <w:p w:rsidR="00000000" w:rsidRDefault="00000000">
          <w:pPr>
            <w:pStyle w:val="21FB71B692404BE9A35FAFFD35C6CBF3"/>
          </w:pPr>
          <w:r w:rsidRPr="007F4DAF">
            <w:rPr>
              <w:lang w:val="fr-FR"/>
            </w:rPr>
            <w:t>Nashville, TN 13141</w:t>
          </w:r>
        </w:p>
      </w:docPartBody>
    </w:docPart>
    <w:docPart>
      <w:docPartPr>
        <w:name w:val="478789D2259E41A0BAE1E81575D1D5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C6170-D12B-4A71-91C9-4E8EC81CCD29}"/>
      </w:docPartPr>
      <w:docPartBody>
        <w:p w:rsidR="00000000" w:rsidRDefault="00000000">
          <w:pPr>
            <w:pStyle w:val="478789D2259E41A0BAE1E81575D1D518"/>
          </w:pPr>
          <w:r w:rsidRPr="007F4DAF">
            <w:rPr>
              <w:lang w:val="fr-FR"/>
            </w:rPr>
            <w:t>316.555.0136</w:t>
          </w:r>
        </w:p>
      </w:docPartBody>
    </w:docPart>
    <w:docPart>
      <w:docPartPr>
        <w:name w:val="ED02BEAB869241C2B54ACC3511DBA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C8215-822A-4E74-BC58-3D71982DEADB}"/>
      </w:docPartPr>
      <w:docPartBody>
        <w:p w:rsidR="00000000" w:rsidRDefault="00000000">
          <w:pPr>
            <w:pStyle w:val="ED02BEAB869241C2B54ACC3511DBA2CF"/>
          </w:pPr>
          <w:r w:rsidRPr="007F4DAF">
            <w:rPr>
              <w:lang w:val="fr-FR"/>
            </w:rPr>
            <w:t>sheetal@example.com</w:t>
          </w:r>
        </w:p>
      </w:docPartBody>
    </w:docPart>
    <w:docPart>
      <w:docPartPr>
        <w:name w:val="3E1DE014583148B7BBBDDC6E2AFAE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318B4-6047-4D88-94CE-A00DBD07E9E5}"/>
      </w:docPartPr>
      <w:docPartBody>
        <w:p w:rsidR="00000000" w:rsidRDefault="00000000">
          <w:pPr>
            <w:pStyle w:val="3E1DE014583148B7BBBDDC6E2AFAED2A"/>
          </w:pPr>
          <w:r w:rsidRPr="00446CCC">
            <w:t>June 13, 20XX</w:t>
          </w:r>
        </w:p>
      </w:docPartBody>
    </w:docPart>
    <w:docPart>
      <w:docPartPr>
        <w:name w:val="2879FC289C3E4AEAA8B6B77E4BB8E1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9AC0A-EDF7-47B5-8C7B-2864095D8C18}"/>
      </w:docPartPr>
      <w:docPartBody>
        <w:p w:rsidR="00000000" w:rsidRDefault="00000000">
          <w:pPr>
            <w:pStyle w:val="2879FC289C3E4AEAA8B6B77E4BB8E185"/>
          </w:pPr>
          <w:r w:rsidRPr="008237C2">
            <w:t>Dear</w:t>
          </w:r>
          <w:r>
            <w:t xml:space="preserve"> Recipient Name</w:t>
          </w:r>
          <w:r w:rsidRPr="008237C2">
            <w:t>:</w:t>
          </w:r>
        </w:p>
      </w:docPartBody>
    </w:docPart>
    <w:docPart>
      <w:docPartPr>
        <w:name w:val="0FE6B5406AEC4E7F81DD997F07CDC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30C1AC-6EA1-4CF9-9F7C-4C0A2DDC28B3}"/>
      </w:docPartPr>
      <w:docPartBody>
        <w:p w:rsidR="00000000" w:rsidRDefault="00000000" w:rsidP="00446CCC">
          <w:r w:rsidRPr="003048F7">
            <w:t>Shawn Hughes</w:t>
          </w:r>
          <w:r w:rsidRPr="001F5440">
            <w:t xml:space="preserve"> suggested that I contact you regarding the open </w:t>
          </w:r>
          <w:r>
            <w:t>phlebotomist</w:t>
          </w:r>
          <w:r w:rsidRPr="001F5440">
            <w:t xml:space="preserve"> position with Company Name. My educational background in </w:t>
          </w:r>
          <w:r>
            <w:t>medical science</w:t>
          </w:r>
          <w:r w:rsidRPr="001F5440">
            <w:t>, along with my professional experience, makes me an excellent candidate for this position.</w:t>
          </w:r>
        </w:p>
        <w:p w:rsidR="00000000" w:rsidRPr="001F5440" w:rsidRDefault="00000000" w:rsidP="00446CCC"/>
        <w:p w:rsidR="00000000" w:rsidRDefault="00000000" w:rsidP="00446CCC">
          <w:r w:rsidRPr="001F5440">
            <w:t xml:space="preserve">As you will see from the enclosed resume, I have more than </w:t>
          </w:r>
          <w:r>
            <w:t>6</w:t>
          </w:r>
          <w:r w:rsidRPr="001F5440">
            <w:t xml:space="preserve"> years of experience in the field of area of professional expertise. My resume shows that I have been consistently rewarded for hard work with promotions and increased responsibilities. These rewards are a direct result of my expertise in professional expertise, my commitment to personal and professional excellence, and my excellent written and oral communication skills.</w:t>
          </w:r>
        </w:p>
        <w:p w:rsidR="00000000" w:rsidRPr="001F5440" w:rsidRDefault="00000000" w:rsidP="00446CCC"/>
        <w:p w:rsidR="00000000" w:rsidRDefault="00000000">
          <w:pPr>
            <w:pStyle w:val="0FE6B5406AEC4E7F81DD997F07CDC13D"/>
          </w:pPr>
          <w:r w:rsidRPr="001F5440">
            <w:t>If you have questions, or if you want to schedule an interview, please contact me at phone. I look forward to meeting you to further discuss employment opportunities with Company Name.</w:t>
          </w:r>
        </w:p>
      </w:docPartBody>
    </w:docPart>
    <w:docPart>
      <w:docPartPr>
        <w:name w:val="4A6F1B2913574460A505CB4EE3FA7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6EF7C8-3867-40B0-BC19-5CDACB5F7FBD}"/>
      </w:docPartPr>
      <w:docPartBody>
        <w:p w:rsidR="00000000" w:rsidRDefault="00000000">
          <w:pPr>
            <w:pStyle w:val="4A6F1B2913574460A505CB4EE3FA7482"/>
          </w:pPr>
          <w:r w:rsidRPr="008237C2">
            <w:t>Sincerely,</w:t>
          </w:r>
        </w:p>
      </w:docPartBody>
    </w:docPart>
    <w:docPart>
      <w:docPartPr>
        <w:name w:val="6BCE5FF22F7B44E49B365A69EA4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2AD59-E547-4D22-8D6C-24D7B439C965}"/>
      </w:docPartPr>
      <w:docPartBody>
        <w:p w:rsidR="00000000" w:rsidRDefault="00000000">
          <w:pPr>
            <w:pStyle w:val="6BCE5FF22F7B44E49B365A69EA4A4E2E"/>
          </w:pPr>
          <w:r>
            <w:t>Your Name</w:t>
          </w:r>
        </w:p>
      </w:docPartBody>
    </w:docPart>
    <w:docPart>
      <w:docPartPr>
        <w:name w:val="073C1F2D490F4095AC5F0E898F11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CBB4F-2915-432B-A80F-CB31C1AB7036}"/>
      </w:docPartPr>
      <w:docPartBody>
        <w:p w:rsidR="00000000" w:rsidRDefault="00000000">
          <w:pPr>
            <w:pStyle w:val="073C1F2D490F4095AC5F0E898F11379E"/>
          </w:pPr>
          <w:r w:rsidRPr="00421822"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Medium">
    <w:charset w:val="00"/>
    <w:family w:val="auto"/>
    <w:pitch w:val="variable"/>
    <w:sig w:usb0="800000AF" w:usb1="5000204A" w:usb2="00000000" w:usb3="00000000" w:csb0="0000009B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44"/>
    <w:rsid w:val="00444C44"/>
    <w:rsid w:val="00FD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A3587C67C84137BF83D06C4FB4CAC2">
    <w:name w:val="C6A3587C67C84137BF83D06C4FB4CAC2"/>
  </w:style>
  <w:style w:type="paragraph" w:customStyle="1" w:styleId="93DFC7CA67424F5BBEE8767EEAB3C313">
    <w:name w:val="93DFC7CA67424F5BBEE8767EEAB3C313"/>
  </w:style>
  <w:style w:type="paragraph" w:customStyle="1" w:styleId="C79130B6A4F44E2E840957D78E140DDF">
    <w:name w:val="C79130B6A4F44E2E840957D78E140DDF"/>
  </w:style>
  <w:style w:type="paragraph" w:customStyle="1" w:styleId="21FB71B692404BE9A35FAFFD35C6CBF3">
    <w:name w:val="21FB71B692404BE9A35FAFFD35C6CBF3"/>
  </w:style>
  <w:style w:type="paragraph" w:customStyle="1" w:styleId="478789D2259E41A0BAE1E81575D1D518">
    <w:name w:val="478789D2259E41A0BAE1E81575D1D518"/>
  </w:style>
  <w:style w:type="paragraph" w:customStyle="1" w:styleId="ED02BEAB869241C2B54ACC3511DBA2CF">
    <w:name w:val="ED02BEAB869241C2B54ACC3511DBA2CF"/>
  </w:style>
  <w:style w:type="paragraph" w:customStyle="1" w:styleId="3E1DE014583148B7BBBDDC6E2AFAED2A">
    <w:name w:val="3E1DE014583148B7BBBDDC6E2AFAED2A"/>
  </w:style>
  <w:style w:type="paragraph" w:customStyle="1" w:styleId="2879FC289C3E4AEAA8B6B77E4BB8E185">
    <w:name w:val="2879FC289C3E4AEAA8B6B77E4BB8E185"/>
  </w:style>
  <w:style w:type="paragraph" w:customStyle="1" w:styleId="0FE6B5406AEC4E7F81DD997F07CDC13D">
    <w:name w:val="0FE6B5406AEC4E7F81DD997F07CDC13D"/>
  </w:style>
  <w:style w:type="paragraph" w:customStyle="1" w:styleId="4A6F1B2913574460A505CB4EE3FA7482">
    <w:name w:val="4A6F1B2913574460A505CB4EE3FA7482"/>
  </w:style>
  <w:style w:type="paragraph" w:customStyle="1" w:styleId="6BCE5FF22F7B44E49B365A69EA4A4E2E">
    <w:name w:val="6BCE5FF22F7B44E49B365A69EA4A4E2E"/>
  </w:style>
  <w:style w:type="paragraph" w:customStyle="1" w:styleId="073C1F2D490F4095AC5F0E898F11379E">
    <w:name w:val="073C1F2D490F4095AC5F0E898F1137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3464381 v1">
      <a:dk1>
        <a:srgbClr val="000000"/>
      </a:dk1>
      <a:lt1>
        <a:srgbClr val="FFFFFF"/>
      </a:lt1>
      <a:dk2>
        <a:srgbClr val="373545"/>
      </a:dk2>
      <a:lt2>
        <a:srgbClr val="E7E6E6"/>
      </a:lt2>
      <a:accent1>
        <a:srgbClr val="AD84C6"/>
      </a:accent1>
      <a:accent2>
        <a:srgbClr val="8784C7"/>
      </a:accent2>
      <a:accent3>
        <a:srgbClr val="7691CA"/>
      </a:accent3>
      <a:accent4>
        <a:srgbClr val="1F3764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10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DBC57E-878D-4FE3-AF9E-26E91AD73BC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76520F2-7B90-4387-9535-A0E7FBBF6F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A323C-FFEA-4870-89E3-80D6CC7250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DAD32D-57BB-4527-9284-23741E219C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Resume cover letter when referred.dotx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2024-07-18T09:28:00Z</dcterms:created>
  <dcterms:modified xsi:type="dcterms:W3CDTF">2024-07-18T09:28:00Z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