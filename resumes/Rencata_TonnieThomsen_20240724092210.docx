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9520E" w14:textId="77777777" w:rsidR="00092B58" w:rsidRDefault="00092B58" w:rsidP="00092B58">
      <w:pPr>
        <w:pStyle w:val="Image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9E3C62E" wp14:editId="3236C80D">
                <wp:simplePos x="0" y="0"/>
                <wp:positionH relativeFrom="page">
                  <wp:posOffset>0</wp:posOffset>
                </wp:positionH>
                <wp:positionV relativeFrom="paragraph">
                  <wp:posOffset>-333375</wp:posOffset>
                </wp:positionV>
                <wp:extent cx="7772400" cy="10058400"/>
                <wp:effectExtent l="0" t="0" r="0" b="0"/>
                <wp:wrapNone/>
                <wp:docPr id="1465326552" name="Rectangle 146532655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  <a:alpha val="13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989DB3" id="Rectangle 1465326552" o:spid="_x0000_s1026" alt="&quot;&quot;" style="position:absolute;margin-left:0;margin-top:-26.25pt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" fillcolor="#e1daec [660]" stroked="f" strokeweight="1pt">
                <v:fill opacity="8481f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3150"/>
        <w:gridCol w:w="360"/>
        <w:gridCol w:w="2430"/>
        <w:gridCol w:w="90"/>
        <w:gridCol w:w="720"/>
        <w:gridCol w:w="4030"/>
        <w:gridCol w:w="20"/>
      </w:tblGrid>
      <w:tr w:rsidR="00092B58" w:rsidRPr="0085363C" w14:paraId="73ABC915" w14:textId="77777777" w:rsidTr="00AA7C8A">
        <w:trPr>
          <w:trHeight w:val="1971"/>
          <w:jc w:val="center"/>
        </w:trPr>
        <w:tc>
          <w:tcPr>
            <w:tcW w:w="10800" w:type="dxa"/>
            <w:gridSpan w:val="7"/>
            <w:vAlign w:val="center"/>
          </w:tcPr>
          <w:p w14:paraId="310DA626" w14:textId="77777777" w:rsidR="00092B58" w:rsidRPr="00DC4A6D" w:rsidRDefault="00000000" w:rsidP="00C17861">
            <w:pPr>
              <w:pStyle w:val="Title"/>
              <w:rPr>
                <w:rFonts w:ascii="Posterama" w:hAnsi="Posterama" w:cs="Posterama"/>
                <w:sz w:val="96"/>
                <w:szCs w:val="96"/>
              </w:rPr>
            </w:pPr>
            <w:sdt>
              <w:sdtPr>
                <w:rPr>
                  <w:rFonts w:ascii="Posterama" w:hAnsi="Posterama" w:cs="Posterama"/>
                  <w:sz w:val="100"/>
                  <w:szCs w:val="100"/>
                </w:rPr>
                <w:id w:val="-1327897919"/>
                <w:placeholder>
                  <w:docPart w:val="65AE57AD9D51461AAABF56DE9D735370"/>
                </w:placeholder>
                <w:temporary/>
                <w:showingPlcHdr/>
                <w15:appearance w15:val="hidden"/>
              </w:sdtPr>
              <w:sdtContent>
                <w:r w:rsidR="00C17861" w:rsidRPr="000D44B8">
                  <w:rPr>
                    <w:rFonts w:ascii="Posterama" w:hAnsi="Posterama" w:cs="Posterama"/>
                    <w:sz w:val="100"/>
                    <w:szCs w:val="100"/>
                  </w:rPr>
                  <w:t>Tonnie Thomsen</w:t>
                </w:r>
              </w:sdtContent>
            </w:sdt>
            <w:r w:rsidR="00300BC8">
              <w:rPr>
                <w:rFonts w:ascii="Posterama" w:hAnsi="Posterama" w:cs="Posterama"/>
                <w:sz w:val="100"/>
                <w:szCs w:val="100"/>
              </w:rPr>
              <w:t xml:space="preserve"> </w:t>
            </w:r>
            <w:r w:rsidR="00092B58">
              <w:rPr>
                <w:rFonts w:ascii="Posterama" w:hAnsi="Posterama" w:cs="Posterama"/>
                <w:noProof/>
                <w:sz w:val="96"/>
                <w:szCs w:val="96"/>
                <w:lang w:val="en-AU" w:eastAsia="en-AU"/>
              </w:rPr>
              <w:drawing>
                <wp:inline distT="0" distB="0" distL="0" distR="0" wp14:anchorId="7AA55F94" wp14:editId="3550AE32">
                  <wp:extent cx="913981" cy="720465"/>
                  <wp:effectExtent l="0" t="0" r="0" b="3810"/>
                  <wp:docPr id="31156430" name="Graphic 31156430" descr="Star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6430" name="Graphic 31156430" descr="Stars with solid fill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913981" cy="720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2B58" w:rsidRPr="0085363C" w14:paraId="6FC2D6A9" w14:textId="77777777" w:rsidTr="004954D6">
        <w:trPr>
          <w:trHeight w:val="423"/>
          <w:jc w:val="center"/>
        </w:trPr>
        <w:tc>
          <w:tcPr>
            <w:tcW w:w="10800" w:type="dxa"/>
            <w:gridSpan w:val="7"/>
          </w:tcPr>
          <w:p w14:paraId="204E1D32" w14:textId="77777777" w:rsidR="00092B58" w:rsidRPr="0085363C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</w:tr>
      <w:tr w:rsidR="00092B58" w:rsidRPr="00F079F2" w14:paraId="39D2220C" w14:textId="77777777" w:rsidTr="007E19CB">
        <w:trPr>
          <w:gridAfter w:val="1"/>
          <w:wAfter w:w="20" w:type="dxa"/>
          <w:trHeight w:val="243"/>
          <w:jc w:val="center"/>
        </w:trPr>
        <w:tc>
          <w:tcPr>
            <w:tcW w:w="3150" w:type="dxa"/>
            <w:vMerge w:val="restart"/>
            <w:tcBorders>
              <w:top w:val="single" w:sz="12" w:space="0" w:color="6D509B" w:themeColor="accent1"/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144" w:type="dxa"/>
              <w:left w:w="288" w:type="dxa"/>
              <w:bottom w:w="72" w:type="dxa"/>
              <w:right w:w="144" w:type="dxa"/>
            </w:tcMar>
          </w:tcPr>
          <w:p w14:paraId="20B206E2" w14:textId="77777777" w:rsidR="00092B58" w:rsidRPr="00461532" w:rsidRDefault="00000000" w:rsidP="00690E3F">
            <w:pPr>
              <w:pStyle w:val="Heading1"/>
              <w:rPr>
                <w:rFonts w:ascii="Times" w:hAnsi="Times" w:cs="Times"/>
              </w:rPr>
            </w:pPr>
            <w:sdt>
              <w:sdtPr>
                <w:id w:val="1664809456"/>
                <w:placeholder>
                  <w:docPart w:val="F4E4B084B5AC4409AE91AD9111E37FEF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OBJECTIVE</w:t>
                </w:r>
              </w:sdtContent>
            </w:sdt>
          </w:p>
          <w:p w14:paraId="68BEDEBF" w14:textId="77777777" w:rsidR="00092B58" w:rsidRDefault="00000000" w:rsidP="00690E3F">
            <w:sdt>
              <w:sdtPr>
                <w:id w:val="-1267451727"/>
                <w:placeholder>
                  <w:docPart w:val="161214F647AE4B199664AA61FB60B2EB"/>
                </w:placeholder>
                <w:temporary/>
                <w:showingPlcHdr/>
                <w15:appearance w15:val="hidden"/>
              </w:sdtPr>
              <w:sdtContent>
                <w:r w:rsidR="00300BC8" w:rsidRPr="00495CDE">
      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      </w:r>
              </w:sdtContent>
            </w:sdt>
          </w:p>
          <w:p w14:paraId="7D742CA2" w14:textId="77777777" w:rsidR="00092B58" w:rsidRDefault="00092B58" w:rsidP="00AA7C8A">
            <w:pPr>
              <w:rPr>
                <w:szCs w:val="26"/>
              </w:rPr>
            </w:pPr>
          </w:p>
          <w:p w14:paraId="6CE14E97" w14:textId="77777777" w:rsidR="00092B58" w:rsidRPr="00461532" w:rsidRDefault="00000000" w:rsidP="00300BC8">
            <w:pPr>
              <w:pStyle w:val="Heading1"/>
              <w:rPr>
                <w:rFonts w:ascii="Times" w:hAnsi="Times" w:cs="Times"/>
              </w:rPr>
            </w:pPr>
            <w:sdt>
              <w:sdtPr>
                <w:id w:val="400644311"/>
                <w:placeholder>
                  <w:docPart w:val="2C8E66A434794A43AA9775EF2C6C44D6"/>
                </w:placeholder>
                <w:temporary/>
                <w:showingPlcHdr/>
                <w15:appearance w15:val="hidden"/>
              </w:sdtPr>
              <w:sdtContent>
                <w:r w:rsidR="00300BC8">
                  <w:t>skills</w:t>
                </w:r>
              </w:sdtContent>
            </w:sdt>
          </w:p>
          <w:p w14:paraId="1A90EDEB" w14:textId="77777777" w:rsidR="00092B58" w:rsidRPr="008E3C34" w:rsidRDefault="00000000" w:rsidP="00690E3F">
            <w:pPr>
              <w:pStyle w:val="BulletList"/>
            </w:pPr>
            <w:sdt>
              <w:sdtPr>
                <w:id w:val="1142081689"/>
                <w:placeholder>
                  <w:docPart w:val="5DC623FBFC3E44B1AA988A86E86B148C"/>
                </w:placeholder>
                <w:temporary/>
                <w:showingPlcHdr/>
                <w15:appearance w15:val="hidden"/>
              </w:sdtPr>
              <w:sdtContent>
                <w:r w:rsidR="00300BC8">
                  <w:t>Communication</w:t>
                </w:r>
              </w:sdtContent>
            </w:sdt>
          </w:p>
          <w:p w14:paraId="45041BF9" w14:textId="77777777" w:rsidR="00300BC8" w:rsidRPr="008E3C34" w:rsidRDefault="00000000" w:rsidP="00300BC8">
            <w:pPr>
              <w:pStyle w:val="BulletList"/>
            </w:pPr>
            <w:sdt>
              <w:sdtPr>
                <w:id w:val="-1249733482"/>
                <w:placeholder>
                  <w:docPart w:val="9FB8DE101D5B45EBA510A5D8E02F9F30"/>
                </w:placeholder>
                <w:temporary/>
                <w:showingPlcHdr/>
                <w15:appearance w15:val="hidden"/>
              </w:sdtPr>
              <w:sdtContent>
                <w:r w:rsidR="00300BC8">
                  <w:t>Problem-solving</w:t>
                </w:r>
              </w:sdtContent>
            </w:sdt>
          </w:p>
          <w:p w14:paraId="49B203DC" w14:textId="77777777" w:rsidR="00300BC8" w:rsidRPr="008E3C34" w:rsidRDefault="00000000" w:rsidP="00300BC8">
            <w:pPr>
              <w:pStyle w:val="BulletList"/>
            </w:pPr>
            <w:sdt>
              <w:sdtPr>
                <w:id w:val="752634352"/>
                <w:placeholder>
                  <w:docPart w:val="80628BB1118846969ABB5B52A8B1DD82"/>
                </w:placeholder>
                <w:temporary/>
                <w:showingPlcHdr/>
                <w15:appearance w15:val="hidden"/>
              </w:sdtPr>
              <w:sdtContent>
                <w:r w:rsidR="00300BC8">
                  <w:t>Critical thinking</w:t>
                </w:r>
              </w:sdtContent>
            </w:sdt>
          </w:p>
          <w:p w14:paraId="4D4AF80C" w14:textId="77777777" w:rsidR="00300BC8" w:rsidRDefault="00000000" w:rsidP="00300BC8">
            <w:pPr>
              <w:pStyle w:val="BulletList"/>
            </w:pPr>
            <w:sdt>
              <w:sdtPr>
                <w:id w:val="271598279"/>
                <w:placeholder>
                  <w:docPart w:val="ED9845EFA613499296C1833B72BCFA54"/>
                </w:placeholder>
                <w:temporary/>
                <w:showingPlcHdr/>
                <w15:appearance w15:val="hidden"/>
              </w:sdtPr>
              <w:sdtContent>
                <w:r w:rsidR="00300BC8">
                  <w:t>Time management</w:t>
                </w:r>
              </w:sdtContent>
            </w:sdt>
          </w:p>
          <w:p w14:paraId="501AB821" w14:textId="77777777" w:rsidR="00300BC8" w:rsidRPr="008E3C34" w:rsidRDefault="00000000" w:rsidP="00300BC8">
            <w:pPr>
              <w:pStyle w:val="BulletList"/>
            </w:pPr>
            <w:sdt>
              <w:sdtPr>
                <w:id w:val="-455567879"/>
                <w:placeholder>
                  <w:docPart w:val="6AA4012C7BF44858948DA4D24E3FA145"/>
                </w:placeholder>
                <w:temporary/>
                <w:showingPlcHdr/>
                <w15:appearance w15:val="hidden"/>
              </w:sdtPr>
              <w:sdtContent>
                <w:r w:rsidR="00300BC8">
                  <w:t>Lesson planning</w:t>
                </w:r>
              </w:sdtContent>
            </w:sdt>
          </w:p>
          <w:p w14:paraId="2C16A6AD" w14:textId="77777777" w:rsidR="00300BC8" w:rsidRPr="008E3C34" w:rsidRDefault="00000000" w:rsidP="00300BC8">
            <w:pPr>
              <w:pStyle w:val="BulletList"/>
            </w:pPr>
            <w:sdt>
              <w:sdtPr>
                <w:id w:val="-427812526"/>
                <w:placeholder>
                  <w:docPart w:val="4BD3988EE619463E854127D208A37E24"/>
                </w:placeholder>
                <w:temporary/>
                <w:showingPlcHdr/>
                <w15:appearance w15:val="hidden"/>
              </w:sdtPr>
              <w:sdtContent>
                <w:r w:rsidR="00300BC8">
                  <w:t>Leadership</w:t>
                </w:r>
              </w:sdtContent>
            </w:sdt>
          </w:p>
          <w:p w14:paraId="7C0508C5" w14:textId="77777777" w:rsidR="00690E3F" w:rsidRDefault="00000000" w:rsidP="00690E3F">
            <w:pPr>
              <w:pStyle w:val="BulletList"/>
            </w:pPr>
            <w:sdt>
              <w:sdtPr>
                <w:id w:val="231124615"/>
                <w:placeholder>
                  <w:docPart w:val="73487B9596B542BAB3FEBD2392E6869C"/>
                </w:placeholder>
                <w:temporary/>
                <w:showingPlcHdr/>
                <w15:appearance w15:val="hidden"/>
              </w:sdtPr>
              <w:sdtContent>
                <w:r w:rsidR="00300BC8">
                  <w:t>Creative writing</w:t>
                </w:r>
              </w:sdtContent>
            </w:sdt>
          </w:p>
          <w:p w14:paraId="682E6A2C" w14:textId="77777777" w:rsidR="00300BC8" w:rsidRPr="00495CDE" w:rsidRDefault="00300BC8" w:rsidP="00690E3F">
            <w:pPr>
              <w:pStyle w:val="BulletList"/>
            </w:pPr>
          </w:p>
          <w:p w14:paraId="57ABF685" w14:textId="77777777" w:rsidR="00690E3F" w:rsidRPr="00690E3F" w:rsidRDefault="00000000" w:rsidP="00690E3F">
            <w:pPr>
              <w:pStyle w:val="Heading2"/>
            </w:pPr>
            <w:sdt>
              <w:sdtPr>
                <w:id w:val="-458502538"/>
                <w:placeholder>
                  <w:docPart w:val="FEE0EF8676DB472990BCA74474C1E7E4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ADDRESS</w:t>
                </w:r>
              </w:sdtContent>
            </w:sdt>
          </w:p>
          <w:p w14:paraId="7B1D32AA" w14:textId="77777777" w:rsidR="00690E3F" w:rsidRPr="00690E3F" w:rsidRDefault="00000000" w:rsidP="00444441">
            <w:pPr>
              <w:pStyle w:val="Heading3"/>
            </w:pPr>
            <w:sdt>
              <w:sdtPr>
                <w:id w:val="527770360"/>
                <w:placeholder>
                  <w:docPart w:val="E6F9C8DB8BA44CA5A404C01D20CC29E0"/>
                </w:placeholder>
                <w:temporary/>
                <w:showingPlcHdr/>
                <w15:appearance w15:val="hidden"/>
              </w:sdtPr>
              <w:sdtContent>
                <w:r w:rsidR="00300BC8" w:rsidRPr="00690E3F">
                  <w:t>987 6th Ave</w:t>
                </w:r>
                <w:r w:rsidR="00300BC8" w:rsidRPr="00690E3F">
                  <w:br/>
                  <w:t>Santa Fe, NM 76543</w:t>
                </w:r>
                <w:r w:rsidR="00300BC8" w:rsidRPr="00690E3F">
                  <w:br/>
                  <w:t>USA</w:t>
                </w:r>
              </w:sdtContent>
            </w:sdt>
          </w:p>
          <w:p w14:paraId="2A2DA89B" w14:textId="77777777" w:rsidR="00690E3F" w:rsidRDefault="00000000" w:rsidP="00690E3F">
            <w:pPr>
              <w:pStyle w:val="Heading2"/>
              <w:rPr>
                <w:color w:val="auto"/>
              </w:rPr>
            </w:pPr>
            <w:sdt>
              <w:sdtPr>
                <w:id w:val="1664974883"/>
                <w:placeholder>
                  <w:docPart w:val="46292E61DE6A475DB836A7A46FDED08E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PHONE</w:t>
                </w:r>
              </w:sdtContent>
            </w:sdt>
          </w:p>
          <w:p w14:paraId="34AA1E19" w14:textId="77777777" w:rsidR="00690E3F" w:rsidRPr="00444441" w:rsidRDefault="00000000" w:rsidP="00444441">
            <w:pPr>
              <w:pStyle w:val="Heading3"/>
              <w:rPr>
                <w:szCs w:val="20"/>
              </w:rPr>
            </w:pPr>
            <w:sdt>
              <w:sdtPr>
                <w:id w:val="-507216240"/>
                <w:placeholder>
                  <w:docPart w:val="76BD985AD5024D9F890948993E3A7E15"/>
                </w:placeholder>
                <w:temporary/>
                <w:showingPlcHdr/>
                <w15:appearance w15:val="hidden"/>
              </w:sdtPr>
              <w:sdtContent>
                <w:hyperlink r:id="rId13" w:history="1">
                  <w:r w:rsidR="00300BC8" w:rsidRPr="00495CDE">
                    <w:t>706.555.0123</w:t>
                  </w:r>
                </w:hyperlink>
              </w:sdtContent>
            </w:sdt>
          </w:p>
          <w:p w14:paraId="7D516C1C" w14:textId="77777777" w:rsidR="00690E3F" w:rsidRDefault="00000000" w:rsidP="00690E3F">
            <w:pPr>
              <w:pStyle w:val="Heading2"/>
              <w:rPr>
                <w:color w:val="auto"/>
              </w:rPr>
            </w:pPr>
            <w:sdt>
              <w:sdtPr>
                <w:id w:val="564765442"/>
                <w:placeholder>
                  <w:docPart w:val="9D893250995D4E58AE2B28FB58F013F7"/>
                </w:placeholder>
                <w:temporary/>
                <w:showingPlcHdr/>
                <w15:appearance w15:val="hidden"/>
              </w:sdtPr>
              <w:sdtContent>
                <w:r w:rsidR="00300BC8" w:rsidRPr="00461532">
                  <w:t>EMAIL</w:t>
                </w:r>
              </w:sdtContent>
            </w:sdt>
          </w:p>
          <w:p w14:paraId="37AD75DE" w14:textId="77777777" w:rsidR="00690E3F" w:rsidRPr="00444441" w:rsidRDefault="00000000" w:rsidP="00444441">
            <w:pPr>
              <w:pStyle w:val="Heading3"/>
              <w:rPr>
                <w:szCs w:val="20"/>
              </w:rPr>
            </w:pPr>
            <w:sdt>
              <w:sdtPr>
                <w:id w:val="1605077325"/>
                <w:placeholder>
                  <w:docPart w:val="FE4D5021795F4F7BBABAC8E1D09AB2D4"/>
                </w:placeholder>
                <w:temporary/>
                <w:showingPlcHdr/>
                <w15:appearance w15:val="hidden"/>
              </w:sdtPr>
              <w:sdtContent>
                <w:hyperlink r:id="rId14" w:history="1">
                  <w:r w:rsidR="00C17861" w:rsidRPr="00495CDE">
                    <w:t>tonnie@example.com</w:t>
                  </w:r>
                </w:hyperlink>
              </w:sdtContent>
            </w:sdt>
          </w:p>
          <w:p w14:paraId="148F9DB1" w14:textId="77777777" w:rsidR="00690E3F" w:rsidRPr="00C17861" w:rsidRDefault="00000000" w:rsidP="00C17861">
            <w:pPr>
              <w:pStyle w:val="Heading2"/>
            </w:pPr>
            <w:sdt>
              <w:sdtPr>
                <w:id w:val="726576650"/>
                <w:placeholder>
                  <w:docPart w:val="B381049844EB4A4181E7B4C4419205CD"/>
                </w:placeholder>
                <w:temporary/>
                <w:showingPlcHdr/>
                <w15:appearance w15:val="hidden"/>
              </w:sdtPr>
              <w:sdtEndPr>
                <w:rPr>
                  <w:rStyle w:val="Heading1Char"/>
                  <w:b w:val="0"/>
                  <w:caps/>
                </w:rPr>
              </w:sdtEndPr>
              <w:sdtContent>
                <w:r w:rsidR="00C17861" w:rsidRPr="00690E3F">
                  <w:rPr>
                    <w:rStyle w:val="Heading1Char"/>
                    <w:b/>
                    <w:caps w:val="0"/>
                  </w:rPr>
                  <w:t>WEBSITE</w:t>
                </w:r>
              </w:sdtContent>
            </w:sdt>
          </w:p>
          <w:p w14:paraId="64A1532F" w14:textId="77777777" w:rsidR="00690E3F" w:rsidRPr="00C17861" w:rsidRDefault="00000000" w:rsidP="00C17861">
            <w:pPr>
              <w:pStyle w:val="Heading3"/>
              <w:rPr>
                <w:szCs w:val="20"/>
              </w:rPr>
            </w:pPr>
            <w:sdt>
              <w:sdtPr>
                <w:id w:val="-1152897034"/>
                <w:placeholder>
                  <w:docPart w:val="D0C4609AF9EA49D7A01B9D7ECBC958D5"/>
                </w:placeholder>
                <w:temporary/>
                <w:showingPlcHdr/>
                <w15:appearance w15:val="hidden"/>
              </w:sdtPr>
              <w:sdtContent>
                <w:hyperlink r:id="rId15" w:history="1">
                  <w:r w:rsidR="00C17861" w:rsidRPr="00690E3F">
                    <w:t>www.interestingsite.com</w:t>
                  </w:r>
                </w:hyperlink>
              </w:sdtContent>
            </w:sdt>
          </w:p>
        </w:tc>
        <w:tc>
          <w:tcPr>
            <w:tcW w:w="360" w:type="dxa"/>
            <w:vMerge w:val="restart"/>
            <w:tcBorders>
              <w:left w:val="single" w:sz="12" w:space="0" w:color="6D509B" w:themeColor="accent1"/>
            </w:tcBorders>
          </w:tcPr>
          <w:p w14:paraId="1C0121A5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ind w:right="680"/>
              <w:rPr>
                <w:rFonts w:ascii="Georgia" w:eastAsia="Times New Roman" w:hAnsi="Georgia" w:cs="Georgia"/>
                <w:color w:val="FFFFFF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72747C2C" w14:textId="77777777" w:rsidR="00092B58" w:rsidRPr="00300BC8" w:rsidRDefault="00000000" w:rsidP="00300BC8">
            <w:pPr>
              <w:pStyle w:val="Heading1"/>
            </w:pPr>
            <w:sdt>
              <w:sdtPr>
                <w:id w:val="-1645966745"/>
                <w:placeholder>
                  <w:docPart w:val="ED2A1652AF92462ABE32C986613BE4CF"/>
                </w:placeholder>
                <w:temporary/>
                <w:showingPlcHdr/>
                <w15:appearance w15:val="hidden"/>
              </w:sdtPr>
              <w:sdtContent>
                <w:r w:rsidR="00300BC8">
                  <w:t>EXPERIENCE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79CC9DE4" w14:textId="77777777" w:rsidR="00092B58" w:rsidRPr="00F079F2" w:rsidRDefault="00092B58" w:rsidP="00690E3F"/>
        </w:tc>
      </w:tr>
      <w:tr w:rsidR="00092B58" w:rsidRPr="00F079F2" w14:paraId="4F5E1E3C" w14:textId="77777777" w:rsidTr="007E19CB">
        <w:trPr>
          <w:gridAfter w:val="1"/>
          <w:wAfter w:w="20" w:type="dxa"/>
          <w:trHeight w:val="7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4D7107B1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440E945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4941B8FC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796268DF" w14:textId="77777777" w:rsidR="00092B58" w:rsidRPr="00F079F2" w:rsidRDefault="00092B58" w:rsidP="00690E3F"/>
        </w:tc>
      </w:tr>
      <w:tr w:rsidR="00092B58" w:rsidRPr="00F079F2" w14:paraId="523DF43A" w14:textId="77777777" w:rsidTr="007E19CB">
        <w:trPr>
          <w:gridAfter w:val="1"/>
          <w:wAfter w:w="20" w:type="dxa"/>
          <w:trHeight w:val="3258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68BABAF0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5EA26C8A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182AE4CB" w14:textId="77777777" w:rsidR="00092B58" w:rsidRPr="00F079F2" w:rsidRDefault="00000000" w:rsidP="00444441">
            <w:pPr>
              <w:pStyle w:val="Heading4"/>
              <w:rPr>
                <w:rFonts w:eastAsia="MS Mincho"/>
              </w:rPr>
            </w:pPr>
            <w:sdt>
              <w:sdtPr>
                <w:id w:val="813304243"/>
                <w:placeholder>
                  <w:docPart w:val="8577B999F5414C87ACBF1FC57272EFCE"/>
                </w:placeholder>
                <w:temporary/>
                <w:showingPlcHdr/>
                <w15:appearance w15:val="hidden"/>
              </w:sdtPr>
              <w:sdtContent>
                <w:r w:rsidR="00C17861">
                  <w:t>Jan 20XX</w:t>
                </w:r>
                <w:r w:rsidR="00A91465">
                  <w:t xml:space="preserve"> </w:t>
                </w:r>
                <w:r w:rsidR="00C17861" w:rsidRPr="00F079F2">
                  <w:t xml:space="preserve">– </w:t>
                </w:r>
                <w:r w:rsidR="00C17861">
                  <w:t>Aug 20XX</w:t>
                </w:r>
              </w:sdtContent>
            </w:sdt>
            <w:r w:rsidR="00444441">
              <w:t xml:space="preserve"> </w:t>
            </w:r>
          </w:p>
          <w:p w14:paraId="4098007C" w14:textId="77777777" w:rsidR="00092B58" w:rsidRPr="00ED71CF" w:rsidRDefault="00000000" w:rsidP="00444441">
            <w:pPr>
              <w:pStyle w:val="Heading5"/>
            </w:pPr>
            <w:sdt>
              <w:sdtPr>
                <w:id w:val="-1977980916"/>
                <w:placeholder>
                  <w:docPart w:val="CCDAA1D26216468FB99EA22A73FE9D4C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 • Balsam Elementary School • Santa Fe, NM</w:t>
                </w:r>
              </w:sdtContent>
            </w:sdt>
          </w:p>
          <w:p w14:paraId="22576C7E" w14:textId="77777777" w:rsidR="00092B58" w:rsidRPr="00F079F2" w:rsidRDefault="00000000" w:rsidP="00444441">
            <w:pPr>
              <w:pStyle w:val="Heading4"/>
            </w:pPr>
            <w:sdt>
              <w:sdtPr>
                <w:id w:val="1603226651"/>
                <w:placeholder>
                  <w:docPart w:val="66C9E1684B43416BBB5087C17A66F22E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OCT 20XX </w:t>
                </w:r>
                <w:r w:rsidR="00C17861" w:rsidRPr="00392616">
                  <w:t xml:space="preserve">– </w:t>
                </w:r>
                <w:r w:rsidR="00C17861">
                  <w:t>May 20XX</w:t>
                </w:r>
              </w:sdtContent>
            </w:sdt>
            <w:r w:rsidR="00444441">
              <w:t xml:space="preserve"> </w:t>
            </w:r>
          </w:p>
          <w:p w14:paraId="0EE9D047" w14:textId="77777777" w:rsidR="00092B58" w:rsidRPr="00ED71CF" w:rsidRDefault="00000000" w:rsidP="00444441">
            <w:pPr>
              <w:pStyle w:val="Heading5"/>
            </w:pPr>
            <w:sdt>
              <w:sdtPr>
                <w:id w:val="799808731"/>
                <w:placeholder>
                  <w:docPart w:val="77AA6A9E08424D6FA0F2DA836E747951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Teacher’s Aide • Balsam Elementary School • Santa Fe, NM</w:t>
                </w:r>
              </w:sdtContent>
            </w:sdt>
          </w:p>
          <w:p w14:paraId="3AE7F79B" w14:textId="77777777" w:rsidR="00092B58" w:rsidRPr="00F079F2" w:rsidRDefault="00000000" w:rsidP="00444441">
            <w:pPr>
              <w:pStyle w:val="Heading4"/>
            </w:pPr>
            <w:sdt>
              <w:sdtPr>
                <w:id w:val="550272059"/>
                <w:placeholder>
                  <w:docPart w:val="F1D060DB971147FEBCBFBCF2EECCE6C5"/>
                </w:placeholder>
                <w:temporary/>
                <w:showingPlcHdr/>
                <w15:appearance w15:val="hidden"/>
              </w:sdtPr>
              <w:sdtContent>
                <w:r w:rsidR="00C17861">
                  <w:t xml:space="preserve">Sep 20XX </w:t>
                </w:r>
                <w:r w:rsidR="00C17861" w:rsidRPr="00392616">
                  <w:t xml:space="preserve">– </w:t>
                </w:r>
                <w:r w:rsidR="00C17861">
                  <w:t>Jun 20XX</w:t>
                </w:r>
              </w:sdtContent>
            </w:sdt>
            <w:r w:rsidR="00444441">
              <w:t xml:space="preserve"> </w:t>
            </w:r>
          </w:p>
          <w:p w14:paraId="7012B78B" w14:textId="77777777" w:rsidR="00092B58" w:rsidRPr="00ED71CF" w:rsidRDefault="00000000" w:rsidP="00444441">
            <w:pPr>
              <w:pStyle w:val="Heading5"/>
            </w:pPr>
            <w:sdt>
              <w:sdtPr>
                <w:id w:val="1873805446"/>
                <w:placeholder>
                  <w:docPart w:val="A20DBBCCAA284F2D888E604D84689A39"/>
                </w:placeholder>
                <w:temporary/>
                <w:showingPlcHdr/>
                <w15:appearance w15:val="hidden"/>
              </w:sdtPr>
              <w:sdtContent>
                <w:r w:rsidR="00C17861" w:rsidRPr="00ED71CF">
                  <w:t>Teacher’s Aide • Balsam Elementary School • Santa Fe, NM</w:t>
                </w:r>
              </w:sdtContent>
            </w:sdt>
          </w:p>
          <w:p w14:paraId="19183F38" w14:textId="77777777" w:rsidR="00092B58" w:rsidRPr="00046661" w:rsidRDefault="00000000" w:rsidP="00C17861">
            <w:sdt>
              <w:sdtPr>
                <w:id w:val="751083531"/>
                <w:placeholder>
                  <w:docPart w:val="79DBF7250E30410B87EB9A2D53E9E42A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Key responsibilities: planning and delivering effective instruction across various subjects and grade levels, assessing and monitoring student progress, and providing individualized support and intervention as needed.</w:t>
                </w:r>
              </w:sdtContent>
            </w:sdt>
            <w:r w:rsidR="00092B58">
              <w:rPr>
                <w:noProof/>
              </w:rPr>
              <w:t xml:space="preserve"> </w:t>
            </w:r>
          </w:p>
        </w:tc>
      </w:tr>
      <w:tr w:rsidR="00092B58" w:rsidRPr="00F079F2" w14:paraId="6E8461A6" w14:textId="77777777" w:rsidTr="007E19CB">
        <w:trPr>
          <w:gridAfter w:val="1"/>
          <w:wAfter w:w="20" w:type="dxa"/>
          <w:trHeight w:val="27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2DCF2758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F251F60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4E319FDC" w14:textId="77777777" w:rsidR="00092B58" w:rsidRPr="00300BC8" w:rsidRDefault="00000000" w:rsidP="00300BC8">
            <w:pPr>
              <w:pStyle w:val="Heading1"/>
            </w:pPr>
            <w:sdt>
              <w:sdtPr>
                <w:id w:val="1731808395"/>
                <w:placeholder>
                  <w:docPart w:val="789CE283B5504C0CB8D6E3AACC468D05"/>
                </w:placeholder>
                <w:temporary/>
                <w:showingPlcHdr/>
                <w15:appearance w15:val="hidden"/>
              </w:sdtPr>
              <w:sdtContent>
                <w:r w:rsidR="00300BC8">
                  <w:t>EDUCATION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60CE89AB" w14:textId="77777777" w:rsidR="00092B58" w:rsidRPr="0091735B" w:rsidRDefault="00092B58" w:rsidP="00690E3F"/>
        </w:tc>
      </w:tr>
      <w:tr w:rsidR="00092B58" w:rsidRPr="00F079F2" w14:paraId="017A38A3" w14:textId="77777777" w:rsidTr="007E19CB">
        <w:trPr>
          <w:gridAfter w:val="1"/>
          <w:wAfter w:w="20" w:type="dxa"/>
          <w:trHeight w:val="117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72" w:type="dxa"/>
              <w:right w:w="144" w:type="dxa"/>
            </w:tcMar>
          </w:tcPr>
          <w:p w14:paraId="67A31929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6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77091D79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33BC942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648C9D44" w14:textId="77777777" w:rsidR="00092B58" w:rsidRPr="0091735B" w:rsidRDefault="00092B58" w:rsidP="00690E3F"/>
        </w:tc>
      </w:tr>
      <w:tr w:rsidR="00092B58" w:rsidRPr="00F079F2" w14:paraId="5B04C8A6" w14:textId="77777777" w:rsidTr="007E19CB">
        <w:trPr>
          <w:gridAfter w:val="1"/>
          <w:wAfter w:w="20" w:type="dxa"/>
          <w:trHeight w:val="81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top w:w="72" w:type="dxa"/>
              <w:left w:w="288" w:type="dxa"/>
              <w:bottom w:w="144" w:type="dxa"/>
              <w:right w:w="144" w:type="dxa"/>
            </w:tcMar>
            <w:vAlign w:val="bottom"/>
          </w:tcPr>
          <w:p w14:paraId="48DB6D27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4F743E4" w14:textId="77777777" w:rsidR="00092B58" w:rsidRPr="00F079F2" w:rsidRDefault="00092B58" w:rsidP="00AA7C8A"/>
        </w:tc>
        <w:tc>
          <w:tcPr>
            <w:tcW w:w="7270" w:type="dxa"/>
            <w:gridSpan w:val="4"/>
            <w:vAlign w:val="center"/>
          </w:tcPr>
          <w:p w14:paraId="3CF45526" w14:textId="77777777" w:rsidR="00092B58" w:rsidRPr="00FE71AD" w:rsidRDefault="00000000" w:rsidP="00690E3F">
            <w:sdt>
              <w:sdtPr>
                <w:id w:val="-1857424064"/>
                <w:placeholder>
                  <w:docPart w:val="AF0D312D9DB24C95BF536ED3B9EF8ED2"/>
                </w:placeholder>
                <w:temporary/>
                <w:showingPlcHdr/>
                <w15:appearance w15:val="hidden"/>
              </w:sdtPr>
              <w:sdtContent>
                <w:r w:rsidR="00C17861" w:rsidRPr="00FE71AD">
                  <w:t>Bellows College | Santa Fe, NM</w:t>
                </w:r>
              </w:sdtContent>
            </w:sdt>
          </w:p>
          <w:p w14:paraId="04736C0C" w14:textId="77777777" w:rsidR="00092B58" w:rsidRPr="00F079F2" w:rsidRDefault="00000000" w:rsidP="00C17861">
            <w:sdt>
              <w:sdtPr>
                <w:id w:val="-1190146520"/>
                <w:placeholder>
                  <w:docPart w:val="6F9E1C4272124BE18F83768DA071FF30"/>
                </w:placeholder>
                <w:temporary/>
                <w:showingPlcHdr/>
                <w15:appearance w15:val="hidden"/>
              </w:sdtPr>
              <w:sdtContent>
                <w:r w:rsidR="00C17861" w:rsidRPr="00FE71AD">
                  <w:t>Bachelor’s Degree in Elementary Education</w:t>
                </w:r>
              </w:sdtContent>
            </w:sdt>
          </w:p>
        </w:tc>
      </w:tr>
      <w:tr w:rsidR="00092B58" w:rsidRPr="00F079F2" w14:paraId="7871B31F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61925C4C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46EBC13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 w:val="restart"/>
            <w:vAlign w:val="center"/>
          </w:tcPr>
          <w:p w14:paraId="5D5FA974" w14:textId="77777777" w:rsidR="00092B58" w:rsidRPr="00300BC8" w:rsidRDefault="00000000" w:rsidP="00300BC8">
            <w:pPr>
              <w:pStyle w:val="Heading1"/>
            </w:pPr>
            <w:sdt>
              <w:sdtPr>
                <w:id w:val="-2024777448"/>
                <w:placeholder>
                  <w:docPart w:val="997DB7286F434CE0BF83743102680CB8"/>
                </w:placeholder>
                <w:temporary/>
                <w:showingPlcHdr/>
                <w15:appearance w15:val="hidden"/>
              </w:sdtPr>
              <w:sdtContent>
                <w:r w:rsidR="00300BC8" w:rsidRPr="00F079F2">
                  <w:t>COMMUNICATION</w:t>
                </w:r>
              </w:sdtContent>
            </w:sdt>
          </w:p>
        </w:tc>
        <w:tc>
          <w:tcPr>
            <w:tcW w:w="4030" w:type="dxa"/>
            <w:tcBorders>
              <w:bottom w:val="single" w:sz="12" w:space="0" w:color="6D509B" w:themeColor="accent1"/>
            </w:tcBorders>
          </w:tcPr>
          <w:p w14:paraId="39F49E82" w14:textId="77777777" w:rsidR="00092B58" w:rsidRPr="00F079F2" w:rsidRDefault="00092B58" w:rsidP="00690E3F"/>
        </w:tc>
      </w:tr>
      <w:tr w:rsidR="00092B58" w:rsidRPr="00F079F2" w14:paraId="603CEBA9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</w:tcPr>
          <w:p w14:paraId="3CF19A8F" w14:textId="77777777" w:rsidR="00092B58" w:rsidRPr="00F079F2" w:rsidRDefault="00092B58" w:rsidP="00AA7C8A">
            <w:pPr>
              <w:rPr>
                <w:rFonts w:ascii="Georgia" w:hAnsi="Georgia"/>
                <w:b/>
                <w:bCs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1BC321D0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3240" w:type="dxa"/>
            <w:gridSpan w:val="3"/>
            <w:vMerge/>
          </w:tcPr>
          <w:p w14:paraId="27F4F571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030" w:type="dxa"/>
            <w:tcBorders>
              <w:top w:val="single" w:sz="12" w:space="0" w:color="6D509B" w:themeColor="accent1"/>
            </w:tcBorders>
          </w:tcPr>
          <w:p w14:paraId="7B78B176" w14:textId="77777777" w:rsidR="00092B58" w:rsidRPr="00F079F2" w:rsidRDefault="00092B58" w:rsidP="00690E3F"/>
        </w:tc>
      </w:tr>
      <w:tr w:rsidR="00092B58" w:rsidRPr="00F079F2" w14:paraId="4B311995" w14:textId="77777777" w:rsidTr="007E19CB">
        <w:trPr>
          <w:gridAfter w:val="1"/>
          <w:wAfter w:w="20" w:type="dxa"/>
          <w:trHeight w:val="1076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  <w:tcMar>
              <w:left w:w="288" w:type="dxa"/>
            </w:tcMar>
            <w:vAlign w:val="center"/>
          </w:tcPr>
          <w:p w14:paraId="1C298C89" w14:textId="77777777" w:rsidR="00092B58" w:rsidRPr="00252342" w:rsidRDefault="00092B58" w:rsidP="00AA7C8A">
            <w:pPr>
              <w:rPr>
                <w:color w:val="FFFFFF" w:themeColor="background1"/>
                <w:sz w:val="1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1012AF5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24D99B8C" w14:textId="77777777" w:rsidR="00092B58" w:rsidRPr="000573A9" w:rsidRDefault="00000000" w:rsidP="00C17861">
            <w:sdt>
              <w:sdtPr>
                <w:id w:val="1898552892"/>
                <w:placeholder>
                  <w:docPart w:val="3475364966494CC78F9ACD0D0DBE7725"/>
                </w:placeholder>
                <w:temporary/>
                <w:showingPlcHdr/>
                <w15:appearance w15:val="hidden"/>
              </w:sdtPr>
              <w:sdtContent>
                <w:r w:rsidR="00C17861" w:rsidRPr="000573A9">
                  <w:t>Collaborating with colleagues, parents, and community members to support student learning and achievement is an essential responsibility of an elementary school teacher.</w:t>
                </w:r>
              </w:sdtContent>
            </w:sdt>
          </w:p>
        </w:tc>
      </w:tr>
      <w:tr w:rsidR="00092B58" w:rsidRPr="00F079F2" w14:paraId="53E57897" w14:textId="77777777" w:rsidTr="007E19CB">
        <w:trPr>
          <w:gridAfter w:val="1"/>
          <w:wAfter w:w="20" w:type="dxa"/>
          <w:trHeight w:val="315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35AF58A9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22E9205E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 w:val="restart"/>
            <w:vAlign w:val="center"/>
          </w:tcPr>
          <w:p w14:paraId="648B68DF" w14:textId="77777777" w:rsidR="00092B58" w:rsidRPr="00300BC8" w:rsidRDefault="00000000" w:rsidP="00300BC8">
            <w:pPr>
              <w:pStyle w:val="Heading1"/>
            </w:pPr>
            <w:sdt>
              <w:sdtPr>
                <w:id w:val="1013108874"/>
                <w:placeholder>
                  <w:docPart w:val="6A0F7A2E1972475CAAFA3FA94374CD93"/>
                </w:placeholder>
                <w:temporary/>
                <w:showingPlcHdr/>
                <w15:appearance w15:val="hidden"/>
              </w:sdtPr>
              <w:sdtContent>
                <w:r w:rsidR="00300BC8" w:rsidRPr="00690E3F">
                  <w:t>LEADERSHIP</w:t>
                </w:r>
              </w:sdtContent>
            </w:sdt>
          </w:p>
        </w:tc>
        <w:tc>
          <w:tcPr>
            <w:tcW w:w="4840" w:type="dxa"/>
            <w:gridSpan w:val="3"/>
            <w:tcBorders>
              <w:bottom w:val="single" w:sz="12" w:space="0" w:color="6D509B" w:themeColor="accent1"/>
            </w:tcBorders>
          </w:tcPr>
          <w:p w14:paraId="53433217" w14:textId="77777777" w:rsidR="00092B58" w:rsidRPr="00F079F2" w:rsidRDefault="00092B58" w:rsidP="00690E3F"/>
        </w:tc>
      </w:tr>
      <w:tr w:rsidR="00092B58" w:rsidRPr="00F079F2" w14:paraId="205B764D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255029B3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F5C80A3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430" w:type="dxa"/>
            <w:vMerge/>
          </w:tcPr>
          <w:p w14:paraId="6ABFA110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840" w:type="dxa"/>
            <w:gridSpan w:val="3"/>
            <w:tcBorders>
              <w:top w:val="single" w:sz="12" w:space="0" w:color="6D509B" w:themeColor="accent1"/>
            </w:tcBorders>
          </w:tcPr>
          <w:p w14:paraId="5492D753" w14:textId="77777777" w:rsidR="00092B58" w:rsidRPr="00F079F2" w:rsidRDefault="00092B58" w:rsidP="00690E3F"/>
        </w:tc>
      </w:tr>
      <w:tr w:rsidR="00092B58" w:rsidRPr="00F079F2" w14:paraId="3A764A4E" w14:textId="77777777" w:rsidTr="007E19CB">
        <w:trPr>
          <w:gridAfter w:val="1"/>
          <w:wAfter w:w="20" w:type="dxa"/>
          <w:trHeight w:val="990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6FD63812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831EB0D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7E130366" w14:textId="77777777" w:rsidR="00092B58" w:rsidRPr="00046661" w:rsidRDefault="00000000" w:rsidP="00C17861">
            <w:sdt>
              <w:sdtPr>
                <w:id w:val="-1979909835"/>
                <w:placeholder>
                  <w:docPart w:val="432E987E939A4C73A5D945000BD8CC7B"/>
                </w:placeholder>
                <w:temporary/>
                <w:showingPlcHdr/>
                <w15:appearance w15:val="hidden"/>
              </w:sdtPr>
              <w:sdtContent>
                <w:r w:rsidR="00C17861" w:rsidRPr="00046661">
                  <w:t>As a teacher</w:t>
                </w:r>
                <w:r w:rsidR="00A91465">
                  <w:t>,</w:t>
                </w:r>
                <w:r w:rsidR="00C17861" w:rsidRPr="00046661">
                  <w:t xml:space="preserve"> I maintain a positive classroom environment that promotes student engagement, behavior management, and social-emotional development.</w:t>
                </w:r>
              </w:sdtContent>
            </w:sdt>
          </w:p>
        </w:tc>
      </w:tr>
      <w:tr w:rsidR="00092B58" w:rsidRPr="00F079F2" w14:paraId="4AB6A542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670D5BB0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0683687A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 w:val="restart"/>
            <w:vAlign w:val="center"/>
          </w:tcPr>
          <w:p w14:paraId="7A4BB542" w14:textId="77777777" w:rsidR="00092B58" w:rsidRPr="00300BC8" w:rsidRDefault="00000000" w:rsidP="00300BC8">
            <w:pPr>
              <w:pStyle w:val="Heading1"/>
            </w:pPr>
            <w:sdt>
              <w:sdtPr>
                <w:id w:val="-656231711"/>
                <w:placeholder>
                  <w:docPart w:val="F7D07D4E4F6649D5A6C8E7C850F71CAD"/>
                </w:placeholder>
                <w:temporary/>
                <w:showingPlcHdr/>
                <w15:appearance w15:val="hidden"/>
              </w:sdtPr>
              <w:sdtContent>
                <w:r w:rsidR="00300BC8" w:rsidRPr="00ED71CF">
                  <w:t>REFERENCES</w:t>
                </w:r>
              </w:sdtContent>
            </w:sdt>
          </w:p>
        </w:tc>
        <w:tc>
          <w:tcPr>
            <w:tcW w:w="4750" w:type="dxa"/>
            <w:gridSpan w:val="2"/>
            <w:tcBorders>
              <w:bottom w:val="single" w:sz="12" w:space="0" w:color="6D509B" w:themeColor="accent1"/>
            </w:tcBorders>
          </w:tcPr>
          <w:p w14:paraId="457593DF" w14:textId="77777777" w:rsidR="00092B58" w:rsidRPr="00F079F2" w:rsidRDefault="00092B58" w:rsidP="00690E3F"/>
        </w:tc>
      </w:tr>
      <w:tr w:rsidR="00092B58" w:rsidRPr="00F079F2" w14:paraId="73B2260E" w14:textId="77777777" w:rsidTr="007E19CB">
        <w:trPr>
          <w:gridAfter w:val="1"/>
          <w:wAfter w:w="20" w:type="dxa"/>
          <w:trHeight w:val="279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5BEEA73F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D9306A8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2520" w:type="dxa"/>
            <w:gridSpan w:val="2"/>
            <w:vMerge/>
          </w:tcPr>
          <w:p w14:paraId="3C735504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Cs w:val="22"/>
              </w:rPr>
            </w:pPr>
          </w:p>
        </w:tc>
        <w:tc>
          <w:tcPr>
            <w:tcW w:w="4750" w:type="dxa"/>
            <w:gridSpan w:val="2"/>
            <w:tcBorders>
              <w:top w:val="single" w:sz="12" w:space="0" w:color="6D509B" w:themeColor="accent1"/>
            </w:tcBorders>
          </w:tcPr>
          <w:p w14:paraId="2F914934" w14:textId="77777777" w:rsidR="00092B58" w:rsidRPr="00F079F2" w:rsidRDefault="00092B58" w:rsidP="00690E3F"/>
        </w:tc>
      </w:tr>
      <w:tr w:rsidR="00092B58" w:rsidRPr="00F079F2" w14:paraId="09EFCE2E" w14:textId="77777777" w:rsidTr="007E19CB">
        <w:trPr>
          <w:gridAfter w:val="1"/>
          <w:wAfter w:w="20" w:type="dxa"/>
          <w:trHeight w:val="522"/>
          <w:jc w:val="center"/>
        </w:trPr>
        <w:tc>
          <w:tcPr>
            <w:tcW w:w="3150" w:type="dxa"/>
            <w:vMerge/>
            <w:tcBorders>
              <w:left w:val="single" w:sz="12" w:space="0" w:color="6D509B" w:themeColor="accent1"/>
              <w:bottom w:val="single" w:sz="12" w:space="0" w:color="6D509B" w:themeColor="accent1"/>
              <w:right w:val="single" w:sz="12" w:space="0" w:color="6D509B" w:themeColor="accent1"/>
            </w:tcBorders>
            <w:shd w:val="clear" w:color="auto" w:fill="auto"/>
          </w:tcPr>
          <w:p w14:paraId="146AE2F2" w14:textId="77777777" w:rsidR="00092B58" w:rsidRPr="00F079F2" w:rsidRDefault="00092B58" w:rsidP="00AA7C8A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120" w:line="240" w:lineRule="auto"/>
              <w:outlineLvl w:val="0"/>
              <w:rPr>
                <w:rFonts w:ascii="Georgia" w:eastAsia="Times New Roman" w:hAnsi="Georgia" w:cs="Georgia"/>
                <w:b/>
                <w:bCs/>
                <w:color w:val="FFFFFF"/>
                <w:sz w:val="14"/>
                <w:szCs w:val="24"/>
              </w:rPr>
            </w:pPr>
          </w:p>
        </w:tc>
        <w:tc>
          <w:tcPr>
            <w:tcW w:w="360" w:type="dxa"/>
            <w:vMerge/>
            <w:tcBorders>
              <w:left w:val="single" w:sz="12" w:space="0" w:color="6D509B" w:themeColor="accent1"/>
            </w:tcBorders>
          </w:tcPr>
          <w:p w14:paraId="63911B21" w14:textId="77777777" w:rsidR="00092B58" w:rsidRPr="00F079F2" w:rsidRDefault="00092B58" w:rsidP="00AA7C8A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Georgia" w:eastAsia="Times New Roman" w:hAnsi="Georgia" w:cs="Georgia"/>
                <w:sz w:val="16"/>
                <w:szCs w:val="22"/>
              </w:rPr>
            </w:pPr>
          </w:p>
        </w:tc>
        <w:tc>
          <w:tcPr>
            <w:tcW w:w="7270" w:type="dxa"/>
            <w:gridSpan w:val="4"/>
            <w:vAlign w:val="center"/>
          </w:tcPr>
          <w:p w14:paraId="50CAAA30" w14:textId="77777777" w:rsidR="00092B58" w:rsidRPr="00F079F2" w:rsidRDefault="00000000" w:rsidP="00C17861">
            <w:sdt>
              <w:sdtPr>
                <w:id w:val="-303084970"/>
                <w:placeholder>
                  <w:docPart w:val="651485BCF1E245E290A99D0574DF402D"/>
                </w:placeholder>
                <w:temporary/>
                <w:showingPlcHdr/>
                <w15:appearance w15:val="hidden"/>
              </w:sdtPr>
              <w:sdtContent>
                <w:r w:rsidR="00C17861" w:rsidRPr="008E78A4">
                  <w:t>Available upon request.</w:t>
                </w:r>
              </w:sdtContent>
            </w:sdt>
          </w:p>
        </w:tc>
      </w:tr>
      <w:tr w:rsidR="007E19CB" w:rsidRPr="00F079F2" w14:paraId="7C9C8F16" w14:textId="77777777" w:rsidTr="007E19CB">
        <w:trPr>
          <w:gridAfter w:val="1"/>
          <w:wAfter w:w="20" w:type="dxa"/>
          <w:trHeight w:val="50"/>
          <w:jc w:val="center"/>
        </w:trPr>
        <w:tc>
          <w:tcPr>
            <w:tcW w:w="3150" w:type="dxa"/>
            <w:tcBorders>
              <w:top w:val="single" w:sz="12" w:space="0" w:color="6D509B" w:themeColor="accent1"/>
            </w:tcBorders>
            <w:shd w:val="clear" w:color="auto" w:fill="auto"/>
          </w:tcPr>
          <w:p w14:paraId="4FC56CEA" w14:textId="77777777" w:rsidR="007E19CB" w:rsidRPr="00F079F2" w:rsidRDefault="007E19CB" w:rsidP="007E19CB"/>
        </w:tc>
        <w:tc>
          <w:tcPr>
            <w:tcW w:w="360" w:type="dxa"/>
            <w:tcBorders>
              <w:left w:val="nil"/>
            </w:tcBorders>
          </w:tcPr>
          <w:p w14:paraId="63F01B4E" w14:textId="77777777" w:rsidR="007E19CB" w:rsidRPr="00F079F2" w:rsidRDefault="007E19CB" w:rsidP="007E19CB">
            <w:pPr>
              <w:rPr>
                <w:sz w:val="16"/>
                <w:szCs w:val="22"/>
              </w:rPr>
            </w:pPr>
          </w:p>
        </w:tc>
        <w:tc>
          <w:tcPr>
            <w:tcW w:w="7270" w:type="dxa"/>
            <w:gridSpan w:val="4"/>
          </w:tcPr>
          <w:p w14:paraId="0D54786C" w14:textId="77777777" w:rsidR="007E19CB" w:rsidRDefault="007E19CB" w:rsidP="007E19CB"/>
        </w:tc>
      </w:tr>
    </w:tbl>
    <w:p w14:paraId="1D2A469D" w14:textId="77777777" w:rsidR="004954D6" w:rsidRPr="0006568A" w:rsidRDefault="004954D6" w:rsidP="007520D7"/>
    <w:sectPr w:rsidR="004954D6" w:rsidRPr="0006568A" w:rsidSect="00092B58">
      <w:pgSz w:w="12240" w:h="15840" w:code="1"/>
      <w:pgMar w:top="54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98AA3" w14:textId="77777777" w:rsidR="00824304" w:rsidRDefault="00824304" w:rsidP="0085363C">
      <w:pPr>
        <w:spacing w:line="240" w:lineRule="auto"/>
      </w:pPr>
      <w:r>
        <w:separator/>
      </w:r>
    </w:p>
  </w:endnote>
  <w:endnote w:type="continuationSeparator" w:id="0">
    <w:p w14:paraId="1F85E53A" w14:textId="77777777" w:rsidR="00824304" w:rsidRDefault="00824304" w:rsidP="0085363C">
      <w:pPr>
        <w:spacing w:line="240" w:lineRule="auto"/>
      </w:pPr>
      <w:r>
        <w:continuationSeparator/>
      </w:r>
    </w:p>
  </w:endnote>
  <w:endnote w:type="continuationNotice" w:id="1">
    <w:p w14:paraId="18A83738" w14:textId="77777777" w:rsidR="00824304" w:rsidRDefault="0082430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82B130E-88D5-4F69-B259-14BF36CB4058}"/>
    <w:embedBold r:id="rId2" w:fontKey="{4A7FEEC5-10D5-4C38-BE01-58FFF236949B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A7DD83D2-78F8-4AFC-B549-C3EE5130656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  <w:embedRegular r:id="rId4" w:fontKey="{C923E785-D8C4-4CEB-A845-9F7B41C7E65D}"/>
    <w:embedBold r:id="rId5" w:fontKey="{F3CA9F9A-DE38-4928-AEE0-19CA1AF34584}"/>
    <w:embedItalic r:id="rId6" w:fontKey="{571958A3-B9C4-47BF-9FF3-F13205DE8A0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5A7E934E-2482-442A-B83A-A0132F6F5F99}"/>
    <w:embedBold r:id="rId8" w:fontKey="{0EE11D7B-E4C9-45E7-B775-4B263AC94DF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E26E91D6-74AC-4BA0-BF43-38DAC9D4F567}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0598B8C2-8A14-45C0-93D8-EC8A1064E871}"/>
    <w:embedBold r:id="rId11" w:fontKey="{B4677289-7EC4-408F-9B31-35C9961E7B7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066A02" w14:textId="77777777" w:rsidR="00824304" w:rsidRDefault="00824304" w:rsidP="0085363C">
      <w:pPr>
        <w:spacing w:line="240" w:lineRule="auto"/>
      </w:pPr>
      <w:r>
        <w:separator/>
      </w:r>
    </w:p>
  </w:footnote>
  <w:footnote w:type="continuationSeparator" w:id="0">
    <w:p w14:paraId="56E10873" w14:textId="77777777" w:rsidR="00824304" w:rsidRDefault="00824304" w:rsidP="0085363C">
      <w:pPr>
        <w:spacing w:line="240" w:lineRule="auto"/>
      </w:pPr>
      <w:r>
        <w:continuationSeparator/>
      </w:r>
    </w:p>
  </w:footnote>
  <w:footnote w:type="continuationNotice" w:id="1">
    <w:p w14:paraId="3E62A116" w14:textId="77777777" w:rsidR="00824304" w:rsidRDefault="00824304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D3BEF"/>
    <w:multiLevelType w:val="hybridMultilevel"/>
    <w:tmpl w:val="298E8BA0"/>
    <w:lvl w:ilvl="0" w:tplc="1C4008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4BBE41AE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245458172">
    <w:abstractNumId w:val="12"/>
  </w:num>
  <w:num w:numId="2" w16cid:durableId="1005936465">
    <w:abstractNumId w:val="8"/>
  </w:num>
  <w:num w:numId="3" w16cid:durableId="1920559729">
    <w:abstractNumId w:val="16"/>
  </w:num>
  <w:num w:numId="4" w16cid:durableId="597254634">
    <w:abstractNumId w:val="13"/>
  </w:num>
  <w:num w:numId="5" w16cid:durableId="67307804">
    <w:abstractNumId w:val="14"/>
  </w:num>
  <w:num w:numId="6" w16cid:durableId="1362507970">
    <w:abstractNumId w:val="20"/>
  </w:num>
  <w:num w:numId="7" w16cid:durableId="522090227">
    <w:abstractNumId w:val="7"/>
  </w:num>
  <w:num w:numId="8" w16cid:durableId="762189349">
    <w:abstractNumId w:val="11"/>
  </w:num>
  <w:num w:numId="9" w16cid:durableId="151793744">
    <w:abstractNumId w:val="18"/>
  </w:num>
  <w:num w:numId="10" w16cid:durableId="1466040994">
    <w:abstractNumId w:val="2"/>
  </w:num>
  <w:num w:numId="11" w16cid:durableId="878132211">
    <w:abstractNumId w:val="6"/>
  </w:num>
  <w:num w:numId="12" w16cid:durableId="1933077938">
    <w:abstractNumId w:val="1"/>
  </w:num>
  <w:num w:numId="13" w16cid:durableId="218830466">
    <w:abstractNumId w:val="3"/>
  </w:num>
  <w:num w:numId="14" w16cid:durableId="1939019944">
    <w:abstractNumId w:val="10"/>
  </w:num>
  <w:num w:numId="15" w16cid:durableId="648703801">
    <w:abstractNumId w:val="9"/>
  </w:num>
  <w:num w:numId="16" w16cid:durableId="1413116858">
    <w:abstractNumId w:val="17"/>
  </w:num>
  <w:num w:numId="17" w16cid:durableId="1930918826">
    <w:abstractNumId w:val="4"/>
  </w:num>
  <w:num w:numId="18" w16cid:durableId="775516179">
    <w:abstractNumId w:val="22"/>
  </w:num>
  <w:num w:numId="19" w16cid:durableId="1182204620">
    <w:abstractNumId w:val="19"/>
  </w:num>
  <w:num w:numId="20" w16cid:durableId="293754582">
    <w:abstractNumId w:val="15"/>
  </w:num>
  <w:num w:numId="21" w16cid:durableId="1970285429">
    <w:abstractNumId w:val="21"/>
  </w:num>
  <w:num w:numId="22" w16cid:durableId="587544788">
    <w:abstractNumId w:val="5"/>
  </w:num>
  <w:num w:numId="23" w16cid:durableId="155204054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recommended="1"/>
  <w:zoom w:percent="100"/>
  <w:removePersonalInformation/>
  <w:removeDateAndTime/>
  <w:displayBackgroundShape/>
  <w:embedTrueTypeFonts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B7"/>
    <w:rsid w:val="00043E2A"/>
    <w:rsid w:val="00046661"/>
    <w:rsid w:val="00052382"/>
    <w:rsid w:val="000573A9"/>
    <w:rsid w:val="0006568A"/>
    <w:rsid w:val="00076F0F"/>
    <w:rsid w:val="00080D55"/>
    <w:rsid w:val="00082374"/>
    <w:rsid w:val="00084253"/>
    <w:rsid w:val="00092B58"/>
    <w:rsid w:val="000D1F49"/>
    <w:rsid w:val="000D44B8"/>
    <w:rsid w:val="00125B8C"/>
    <w:rsid w:val="0012609C"/>
    <w:rsid w:val="00150A8F"/>
    <w:rsid w:val="00162D53"/>
    <w:rsid w:val="001727CA"/>
    <w:rsid w:val="00187D40"/>
    <w:rsid w:val="001B1A04"/>
    <w:rsid w:val="001D52C4"/>
    <w:rsid w:val="001E3E6E"/>
    <w:rsid w:val="001F4486"/>
    <w:rsid w:val="002165AE"/>
    <w:rsid w:val="00252342"/>
    <w:rsid w:val="002559E6"/>
    <w:rsid w:val="00261070"/>
    <w:rsid w:val="00262423"/>
    <w:rsid w:val="00281BB5"/>
    <w:rsid w:val="002C56E6"/>
    <w:rsid w:val="002E2A65"/>
    <w:rsid w:val="002E2DC5"/>
    <w:rsid w:val="002F4920"/>
    <w:rsid w:val="002F5FFB"/>
    <w:rsid w:val="00300BC8"/>
    <w:rsid w:val="003068D0"/>
    <w:rsid w:val="00344C71"/>
    <w:rsid w:val="00361691"/>
    <w:rsid w:val="00361E11"/>
    <w:rsid w:val="00376B65"/>
    <w:rsid w:val="00392616"/>
    <w:rsid w:val="0039390A"/>
    <w:rsid w:val="00397346"/>
    <w:rsid w:val="003F0847"/>
    <w:rsid w:val="0040090B"/>
    <w:rsid w:val="004275F1"/>
    <w:rsid w:val="00444441"/>
    <w:rsid w:val="00450370"/>
    <w:rsid w:val="004559B7"/>
    <w:rsid w:val="00461532"/>
    <w:rsid w:val="0046302A"/>
    <w:rsid w:val="00470C9D"/>
    <w:rsid w:val="00487D2D"/>
    <w:rsid w:val="004954D6"/>
    <w:rsid w:val="00495BAE"/>
    <w:rsid w:val="00495CDE"/>
    <w:rsid w:val="004B3BCD"/>
    <w:rsid w:val="004B4E85"/>
    <w:rsid w:val="004B7AFC"/>
    <w:rsid w:val="004D5D62"/>
    <w:rsid w:val="004E44AB"/>
    <w:rsid w:val="004E63C1"/>
    <w:rsid w:val="005112D0"/>
    <w:rsid w:val="00563E4F"/>
    <w:rsid w:val="00577E06"/>
    <w:rsid w:val="00581046"/>
    <w:rsid w:val="005A3BF7"/>
    <w:rsid w:val="005B5A56"/>
    <w:rsid w:val="005D1609"/>
    <w:rsid w:val="005F0033"/>
    <w:rsid w:val="005F2035"/>
    <w:rsid w:val="005F3D1A"/>
    <w:rsid w:val="005F7990"/>
    <w:rsid w:val="006025D1"/>
    <w:rsid w:val="00607599"/>
    <w:rsid w:val="00620BB7"/>
    <w:rsid w:val="00625C1C"/>
    <w:rsid w:val="00632608"/>
    <w:rsid w:val="0063739C"/>
    <w:rsid w:val="0064068F"/>
    <w:rsid w:val="00650AF4"/>
    <w:rsid w:val="006643E9"/>
    <w:rsid w:val="0067761E"/>
    <w:rsid w:val="00690E3F"/>
    <w:rsid w:val="0069233E"/>
    <w:rsid w:val="006B34D0"/>
    <w:rsid w:val="006B535B"/>
    <w:rsid w:val="006E4822"/>
    <w:rsid w:val="007520D7"/>
    <w:rsid w:val="00765AB9"/>
    <w:rsid w:val="00770F25"/>
    <w:rsid w:val="007853C8"/>
    <w:rsid w:val="007A35A8"/>
    <w:rsid w:val="007B0A85"/>
    <w:rsid w:val="007C4BAD"/>
    <w:rsid w:val="007C6A52"/>
    <w:rsid w:val="007E19CB"/>
    <w:rsid w:val="0082043E"/>
    <w:rsid w:val="00824304"/>
    <w:rsid w:val="00835A7D"/>
    <w:rsid w:val="0085363C"/>
    <w:rsid w:val="00856049"/>
    <w:rsid w:val="008665ED"/>
    <w:rsid w:val="008802A6"/>
    <w:rsid w:val="008954EF"/>
    <w:rsid w:val="008A0979"/>
    <w:rsid w:val="008C0CAB"/>
    <w:rsid w:val="008E203A"/>
    <w:rsid w:val="008E2AA0"/>
    <w:rsid w:val="008E3C34"/>
    <w:rsid w:val="008E78A4"/>
    <w:rsid w:val="008F0C53"/>
    <w:rsid w:val="0091229C"/>
    <w:rsid w:val="009124A5"/>
    <w:rsid w:val="0091735B"/>
    <w:rsid w:val="00940E73"/>
    <w:rsid w:val="0095475A"/>
    <w:rsid w:val="0097469C"/>
    <w:rsid w:val="0098597D"/>
    <w:rsid w:val="009A7A2F"/>
    <w:rsid w:val="009D5F80"/>
    <w:rsid w:val="009F619A"/>
    <w:rsid w:val="009F6DDE"/>
    <w:rsid w:val="00A06747"/>
    <w:rsid w:val="00A2266E"/>
    <w:rsid w:val="00A2383A"/>
    <w:rsid w:val="00A278F4"/>
    <w:rsid w:val="00A31F73"/>
    <w:rsid w:val="00A370A8"/>
    <w:rsid w:val="00A87A5F"/>
    <w:rsid w:val="00A91465"/>
    <w:rsid w:val="00AB10BA"/>
    <w:rsid w:val="00AC7F90"/>
    <w:rsid w:val="00AD2A97"/>
    <w:rsid w:val="00AF056A"/>
    <w:rsid w:val="00B62AB7"/>
    <w:rsid w:val="00B96634"/>
    <w:rsid w:val="00BA5002"/>
    <w:rsid w:val="00BC6197"/>
    <w:rsid w:val="00BC624A"/>
    <w:rsid w:val="00BD4753"/>
    <w:rsid w:val="00BD5CB1"/>
    <w:rsid w:val="00BE08AA"/>
    <w:rsid w:val="00BE62EE"/>
    <w:rsid w:val="00C003BA"/>
    <w:rsid w:val="00C02189"/>
    <w:rsid w:val="00C17861"/>
    <w:rsid w:val="00C322DF"/>
    <w:rsid w:val="00C4481A"/>
    <w:rsid w:val="00C46878"/>
    <w:rsid w:val="00C75B47"/>
    <w:rsid w:val="00C96B71"/>
    <w:rsid w:val="00CB4A51"/>
    <w:rsid w:val="00CD4093"/>
    <w:rsid w:val="00CD4532"/>
    <w:rsid w:val="00CD47B0"/>
    <w:rsid w:val="00CE6104"/>
    <w:rsid w:val="00CE73DF"/>
    <w:rsid w:val="00CE7918"/>
    <w:rsid w:val="00D16163"/>
    <w:rsid w:val="00D43F6D"/>
    <w:rsid w:val="00D821F0"/>
    <w:rsid w:val="00DA2E00"/>
    <w:rsid w:val="00DA443D"/>
    <w:rsid w:val="00DB3FAD"/>
    <w:rsid w:val="00DC4A6D"/>
    <w:rsid w:val="00DF0115"/>
    <w:rsid w:val="00E07E85"/>
    <w:rsid w:val="00E246A5"/>
    <w:rsid w:val="00E60E6F"/>
    <w:rsid w:val="00E61C09"/>
    <w:rsid w:val="00E63909"/>
    <w:rsid w:val="00E80B3D"/>
    <w:rsid w:val="00E867B2"/>
    <w:rsid w:val="00E92F21"/>
    <w:rsid w:val="00EB3B58"/>
    <w:rsid w:val="00EC7359"/>
    <w:rsid w:val="00ED71CF"/>
    <w:rsid w:val="00EE3054"/>
    <w:rsid w:val="00EE3EC6"/>
    <w:rsid w:val="00EE6C6F"/>
    <w:rsid w:val="00EF580D"/>
    <w:rsid w:val="00F00606"/>
    <w:rsid w:val="00F01256"/>
    <w:rsid w:val="00F079F2"/>
    <w:rsid w:val="00F41A0F"/>
    <w:rsid w:val="00F47D02"/>
    <w:rsid w:val="00FA018F"/>
    <w:rsid w:val="00FA12C6"/>
    <w:rsid w:val="00FC589C"/>
    <w:rsid w:val="00FC7475"/>
    <w:rsid w:val="00FD1666"/>
    <w:rsid w:val="00FD2351"/>
    <w:rsid w:val="00FD7ACC"/>
    <w:rsid w:val="00FE4673"/>
    <w:rsid w:val="00FE71AD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4274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4441"/>
    <w:pPr>
      <w:spacing w:after="0"/>
    </w:pPr>
    <w:rPr>
      <w:sz w:val="20"/>
    </w:rPr>
  </w:style>
  <w:style w:type="paragraph" w:styleId="Heading1">
    <w:name w:val="heading 1"/>
    <w:basedOn w:val="Normal"/>
    <w:link w:val="Heading1Char"/>
    <w:uiPriority w:val="1"/>
    <w:qFormat/>
    <w:rsid w:val="0069233E"/>
    <w:pPr>
      <w:tabs>
        <w:tab w:val="left" w:pos="2520"/>
        <w:tab w:val="left" w:pos="3360"/>
      </w:tabs>
      <w:spacing w:before="120" w:after="120"/>
      <w:outlineLvl w:val="0"/>
    </w:pPr>
    <w:rPr>
      <w:rFonts w:asciiTheme="majorHAnsi" w:hAnsiTheme="majorHAnsi"/>
      <w:b/>
      <w:caps/>
      <w:color w:val="6D509B" w:themeColor="accent1"/>
      <w:sz w:val="28"/>
    </w:rPr>
  </w:style>
  <w:style w:type="paragraph" w:styleId="Heading2">
    <w:name w:val="heading 2"/>
    <w:basedOn w:val="Normal"/>
    <w:next w:val="Normal"/>
    <w:link w:val="Heading2Char"/>
    <w:uiPriority w:val="1"/>
    <w:qFormat/>
    <w:rsid w:val="00690E3F"/>
    <w:pPr>
      <w:keepNext/>
      <w:tabs>
        <w:tab w:val="left" w:pos="720"/>
        <w:tab w:val="left" w:pos="1199"/>
      </w:tabs>
      <w:outlineLvl w:val="1"/>
    </w:pPr>
    <w:rPr>
      <w:rFonts w:asciiTheme="majorHAnsi" w:hAnsiTheme="majorHAnsi"/>
      <w:b/>
      <w:bCs/>
      <w:color w:val="6D509B" w:themeColor="accent1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qFormat/>
    <w:rsid w:val="00444441"/>
    <w:pPr>
      <w:keepNext/>
      <w:tabs>
        <w:tab w:val="left" w:pos="900"/>
        <w:tab w:val="left" w:pos="1560"/>
      </w:tabs>
      <w:spacing w:after="120" w:line="240" w:lineRule="auto"/>
      <w:outlineLvl w:val="2"/>
    </w:pPr>
    <w:rPr>
      <w:bCs/>
      <w:szCs w:val="27"/>
    </w:rPr>
  </w:style>
  <w:style w:type="paragraph" w:styleId="Heading4">
    <w:name w:val="heading 4"/>
    <w:basedOn w:val="Normal"/>
    <w:next w:val="Normal"/>
    <w:link w:val="Heading4Char"/>
    <w:uiPriority w:val="1"/>
    <w:qFormat/>
    <w:rsid w:val="00444441"/>
    <w:pPr>
      <w:spacing w:line="240" w:lineRule="auto"/>
      <w:outlineLvl w:val="3"/>
    </w:pPr>
    <w:rPr>
      <w:rFonts w:asciiTheme="majorHAnsi" w:hAnsiTheme="majorHAnsi"/>
      <w:caps/>
      <w:sz w:val="18"/>
      <w:szCs w:val="25"/>
    </w:rPr>
  </w:style>
  <w:style w:type="paragraph" w:styleId="Heading5">
    <w:name w:val="heading 5"/>
    <w:basedOn w:val="Normal"/>
    <w:link w:val="Heading5Char"/>
    <w:uiPriority w:val="1"/>
    <w:qFormat/>
    <w:rsid w:val="00444441"/>
    <w:pPr>
      <w:numPr>
        <w:ilvl w:val="4"/>
      </w:numPr>
      <w:spacing w:after="240" w:line="240" w:lineRule="auto"/>
      <w:outlineLvl w:val="4"/>
    </w:pPr>
    <w:rPr>
      <w:rFonts w:asciiTheme="majorHAnsi" w:hAnsiTheme="majorHAnsi"/>
      <w:color w:val="6D509B" w:themeColor="accen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36284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9233E"/>
    <w:rPr>
      <w:rFonts w:asciiTheme="majorHAnsi" w:hAnsiTheme="majorHAnsi"/>
      <w:b/>
      <w:caps/>
      <w:color w:val="6D509B" w:themeColor="accent1"/>
    </w:rPr>
  </w:style>
  <w:style w:type="character" w:customStyle="1" w:styleId="Hashtag1">
    <w:name w:val="Hashtag1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CD4532"/>
    <w:pPr>
      <w:numPr>
        <w:ilvl w:val="6"/>
        <w:numId w:val="3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690E3F"/>
    <w:rPr>
      <w:rFonts w:asciiTheme="majorHAnsi" w:hAnsiTheme="majorHAnsi"/>
      <w:b/>
      <w:bCs/>
      <w:color w:val="6D509B" w:themeColor="accent1"/>
      <w:sz w:val="20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rsid w:val="00444441"/>
    <w:rPr>
      <w:bCs/>
      <w:sz w:val="20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0D1F49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266E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85363C"/>
    <w:pPr>
      <w:tabs>
        <w:tab w:val="center" w:pos="4680"/>
        <w:tab w:val="right" w:pos="9360"/>
      </w:tabs>
    </w:pPr>
    <w:rPr>
      <w:noProof/>
      <w:color w:val="444D26" w:themeColor="text2"/>
      <w:sz w:val="16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A2266E"/>
    <w:rPr>
      <w:noProof/>
      <w:color w:val="444D26" w:themeColor="text2"/>
      <w:sz w:val="16"/>
      <w:szCs w:val="24"/>
    </w:rPr>
  </w:style>
  <w:style w:type="paragraph" w:styleId="Footer">
    <w:name w:val="footer"/>
    <w:basedOn w:val="Normal"/>
    <w:link w:val="FooterChar"/>
    <w:uiPriority w:val="99"/>
    <w:semiHidden/>
    <w:rsid w:val="0085363C"/>
    <w:pPr>
      <w:tabs>
        <w:tab w:val="center" w:pos="4680"/>
        <w:tab w:val="right" w:pos="9810"/>
      </w:tabs>
    </w:pPr>
    <w:rPr>
      <w:color w:val="9EB060" w:themeColor="text2" w:themeTint="99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A2266E"/>
    <w:rPr>
      <w:color w:val="9EB060" w:themeColor="text2" w:themeTint="99"/>
      <w:sz w:val="18"/>
      <w:szCs w:val="24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semiHidden/>
    <w:rsid w:val="000D1F49"/>
    <w:rPr>
      <w:color w:val="8E58B6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uiPriority w:val="1"/>
    <w:semiHidden/>
    <w:qFormat/>
    <w:rsid w:val="00A2266E"/>
    <w:pPr>
      <w:widowControl w:val="0"/>
      <w:autoSpaceDE w:val="0"/>
      <w:autoSpaceDN w:val="0"/>
    </w:pPr>
    <w:rPr>
      <w:rFonts w:eastAsia="Calibri" w:cs="Calibri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4E63C1"/>
    <w:pPr>
      <w:widowControl w:val="0"/>
      <w:kinsoku w:val="0"/>
      <w:overflowPunct w:val="0"/>
      <w:autoSpaceDE w:val="0"/>
      <w:autoSpaceDN w:val="0"/>
      <w:adjustRightInd w:val="0"/>
      <w:spacing w:line="240" w:lineRule="auto"/>
    </w:pPr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character" w:customStyle="1" w:styleId="TitleChar">
    <w:name w:val="Title Char"/>
    <w:basedOn w:val="DefaultParagraphFont"/>
    <w:link w:val="Title"/>
    <w:uiPriority w:val="10"/>
    <w:rsid w:val="004E63C1"/>
    <w:rPr>
      <w:rFonts w:asciiTheme="majorHAnsi" w:eastAsia="Times New Roman" w:hAnsiTheme="majorHAnsi" w:cs="Georgia"/>
      <w:b/>
      <w:bCs/>
      <w:color w:val="6D509B" w:themeColor="accent1"/>
      <w:sz w:val="48"/>
      <w:szCs w:val="51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1"/>
    <w:rsid w:val="00444441"/>
    <w:rPr>
      <w:rFonts w:asciiTheme="majorHAnsi" w:hAnsiTheme="majorHAnsi"/>
      <w:caps/>
      <w:sz w:val="18"/>
      <w:szCs w:val="25"/>
    </w:rPr>
  </w:style>
  <w:style w:type="character" w:customStyle="1" w:styleId="Heading5Char">
    <w:name w:val="Heading 5 Char"/>
    <w:basedOn w:val="Heading2Char"/>
    <w:link w:val="Heading5"/>
    <w:uiPriority w:val="1"/>
    <w:rsid w:val="00444441"/>
    <w:rPr>
      <w:rFonts w:asciiTheme="majorHAnsi" w:hAnsiTheme="majorHAnsi"/>
      <w:b w:val="0"/>
      <w:bCs w:val="0"/>
      <w:color w:val="6D509B" w:themeColor="accent1"/>
      <w:sz w:val="24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532"/>
    <w:rPr>
      <w:rFonts w:asciiTheme="majorHAnsi" w:eastAsiaTheme="majorEastAsia" w:hAnsiTheme="majorHAnsi" w:cstheme="majorBidi"/>
      <w:color w:val="36284D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532"/>
    <w:rPr>
      <w:rFonts w:asciiTheme="majorHAnsi" w:eastAsiaTheme="majorEastAsia" w:hAnsiTheme="majorHAnsi" w:cstheme="majorBidi"/>
      <w:i/>
      <w:iCs/>
      <w:color w:val="36284D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unhideWhenUsed/>
    <w:rsid w:val="000D1F49"/>
    <w:rPr>
      <w:color w:val="7F6F6F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CD4532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styleId="MacroText">
    <w:name w:val="macro"/>
    <w:link w:val="MacroTextChar"/>
    <w:uiPriority w:val="99"/>
    <w:semiHidden/>
    <w:rsid w:val="003F084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266E"/>
    <w:rPr>
      <w:rFonts w:ascii="Consolas" w:hAnsi="Consolas"/>
      <w:sz w:val="20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3260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semiHidden/>
    <w:rsid w:val="00632608"/>
  </w:style>
  <w:style w:type="character" w:styleId="PlaceholderText">
    <w:name w:val="Placeholder Text"/>
    <w:basedOn w:val="DefaultParagraphFont"/>
    <w:uiPriority w:val="99"/>
    <w:semiHidden/>
    <w:rsid w:val="00C75B47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7853C8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8E3C34"/>
    <w:pPr>
      <w:ind w:left="720"/>
      <w:contextualSpacing/>
    </w:pPr>
  </w:style>
  <w:style w:type="paragraph" w:customStyle="1" w:styleId="BulletList">
    <w:name w:val="Bullet List"/>
    <w:basedOn w:val="ListParagraph"/>
    <w:link w:val="BulletListChar"/>
    <w:uiPriority w:val="1"/>
    <w:qFormat/>
    <w:rsid w:val="00690E3F"/>
    <w:pPr>
      <w:spacing w:line="360" w:lineRule="auto"/>
      <w:ind w:left="0"/>
    </w:pPr>
    <w:rPr>
      <w:rFonts w:eastAsia="Times New Roman" w:cs="Times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8E3C34"/>
    <w:rPr>
      <w:sz w:val="22"/>
    </w:rPr>
  </w:style>
  <w:style w:type="character" w:customStyle="1" w:styleId="BulletListChar">
    <w:name w:val="Bullet List Char"/>
    <w:basedOn w:val="ListParagraphChar"/>
    <w:link w:val="BulletList"/>
    <w:uiPriority w:val="1"/>
    <w:rsid w:val="00690E3F"/>
    <w:rPr>
      <w:rFonts w:eastAsia="Times New Roman" w:cs="Times"/>
      <w:sz w:val="20"/>
      <w:szCs w:val="26"/>
    </w:rPr>
  </w:style>
  <w:style w:type="paragraph" w:customStyle="1" w:styleId="ImagePlaceholder">
    <w:name w:val="Image Placeholder"/>
    <w:basedOn w:val="Normal"/>
    <w:uiPriority w:val="1"/>
    <w:semiHidden/>
    <w:qFormat/>
    <w:rsid w:val="00092B58"/>
    <w:rPr>
      <w:color w:val="000000" w:themeColor="text1"/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tonnie@example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://www.interestingsite.co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tonnie@example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han.Loganathan\AppData\Roaming\Microsoft\Templates\Creative%20teach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interestingsite.com" TargetMode="External"/><Relationship Id="rId5" Type="http://schemas.openxmlformats.org/officeDocument/2006/relationships/hyperlink" Target="mailto:tonnie@example.com" TargetMode="External"/><Relationship Id="rId4" Type="http://schemas.openxmlformats.org/officeDocument/2006/relationships/hyperlink" Target="mailto:tonnie@example.com" TargetMode="Externa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5AE57AD9D51461AAABF56DE9D7353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EB68F5-DC98-4C2A-936A-ECACAB3F4D69}"/>
      </w:docPartPr>
      <w:docPartBody>
        <w:p w:rsidR="000E30E8" w:rsidRDefault="00000000">
          <w:pPr>
            <w:pStyle w:val="65AE57AD9D51461AAABF56DE9D735370"/>
          </w:pPr>
          <w:r w:rsidRPr="000D44B8">
            <w:rPr>
              <w:rFonts w:ascii="Posterama" w:hAnsi="Posterama" w:cs="Posterama"/>
              <w:sz w:val="100"/>
              <w:szCs w:val="100"/>
            </w:rPr>
            <w:t>Tonnie Thomsen</w:t>
          </w:r>
        </w:p>
      </w:docPartBody>
    </w:docPart>
    <w:docPart>
      <w:docPartPr>
        <w:name w:val="F4E4B084B5AC4409AE91AD9111E37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9CC1C-C0CF-42D0-8E72-D781506D364C}"/>
      </w:docPartPr>
      <w:docPartBody>
        <w:p w:rsidR="000E30E8" w:rsidRDefault="00000000">
          <w:pPr>
            <w:pStyle w:val="F4E4B084B5AC4409AE91AD9111E37FEF"/>
          </w:pPr>
          <w:r w:rsidRPr="00461532">
            <w:t>OBJECTIVE</w:t>
          </w:r>
        </w:p>
      </w:docPartBody>
    </w:docPart>
    <w:docPart>
      <w:docPartPr>
        <w:name w:val="161214F647AE4B199664AA61FB60B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4C0778-55E5-49AB-96CD-31E99BE83C44}"/>
      </w:docPartPr>
      <w:docPartBody>
        <w:p w:rsidR="000E30E8" w:rsidRDefault="00000000">
          <w:pPr>
            <w:pStyle w:val="161214F647AE4B199664AA61FB60B2EB"/>
          </w:pPr>
          <w:r w:rsidRPr="00495CDE">
            <w:t>My primary objective is to provide a safe and nurturing learning environment that encourages student growth and development. I aim to facilitate engaging and challenging instruction that fosters a love for learning, critical thinking, and problem-solving skills.</w:t>
          </w:r>
        </w:p>
      </w:docPartBody>
    </w:docPart>
    <w:docPart>
      <w:docPartPr>
        <w:name w:val="2C8E66A434794A43AA9775EF2C6C44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3281A-4E7C-4C67-8834-8AB607A67008}"/>
      </w:docPartPr>
      <w:docPartBody>
        <w:p w:rsidR="000E30E8" w:rsidRDefault="00000000">
          <w:pPr>
            <w:pStyle w:val="2C8E66A434794A43AA9775EF2C6C44D6"/>
          </w:pPr>
          <w:r>
            <w:t>skills</w:t>
          </w:r>
        </w:p>
      </w:docPartBody>
    </w:docPart>
    <w:docPart>
      <w:docPartPr>
        <w:name w:val="5DC623FBFC3E44B1AA988A86E86B1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7953B-FAD4-442C-8E64-2521B5A4AF4E}"/>
      </w:docPartPr>
      <w:docPartBody>
        <w:p w:rsidR="000E30E8" w:rsidRDefault="00000000">
          <w:pPr>
            <w:pStyle w:val="5DC623FBFC3E44B1AA988A86E86B148C"/>
          </w:pPr>
          <w:r>
            <w:t>Communication</w:t>
          </w:r>
        </w:p>
      </w:docPartBody>
    </w:docPart>
    <w:docPart>
      <w:docPartPr>
        <w:name w:val="9FB8DE101D5B45EBA510A5D8E02F9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55EEF-6E82-47FE-A3B5-E9114FF9D956}"/>
      </w:docPartPr>
      <w:docPartBody>
        <w:p w:rsidR="000E30E8" w:rsidRDefault="00000000">
          <w:pPr>
            <w:pStyle w:val="9FB8DE101D5B45EBA510A5D8E02F9F30"/>
          </w:pPr>
          <w:r>
            <w:t>Problem-solving</w:t>
          </w:r>
        </w:p>
      </w:docPartBody>
    </w:docPart>
    <w:docPart>
      <w:docPartPr>
        <w:name w:val="80628BB1118846969ABB5B52A8B1D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56CBA-6341-4300-93C1-876BA052E326}"/>
      </w:docPartPr>
      <w:docPartBody>
        <w:p w:rsidR="000E30E8" w:rsidRDefault="00000000">
          <w:pPr>
            <w:pStyle w:val="80628BB1118846969ABB5B52A8B1DD82"/>
          </w:pPr>
          <w:r>
            <w:t>Critical thinking</w:t>
          </w:r>
        </w:p>
      </w:docPartBody>
    </w:docPart>
    <w:docPart>
      <w:docPartPr>
        <w:name w:val="ED9845EFA613499296C1833B72BCF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0319A-96AF-4F73-B50D-B76C91250888}"/>
      </w:docPartPr>
      <w:docPartBody>
        <w:p w:rsidR="000E30E8" w:rsidRDefault="00000000">
          <w:pPr>
            <w:pStyle w:val="ED9845EFA613499296C1833B72BCFA54"/>
          </w:pPr>
          <w:r>
            <w:t>Time management</w:t>
          </w:r>
        </w:p>
      </w:docPartBody>
    </w:docPart>
    <w:docPart>
      <w:docPartPr>
        <w:name w:val="6AA4012C7BF44858948DA4D24E3FA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920D1-4A16-4AF7-A23E-865ED2A34502}"/>
      </w:docPartPr>
      <w:docPartBody>
        <w:p w:rsidR="000E30E8" w:rsidRDefault="00000000">
          <w:pPr>
            <w:pStyle w:val="6AA4012C7BF44858948DA4D24E3FA145"/>
          </w:pPr>
          <w:r>
            <w:t>Lesson planning</w:t>
          </w:r>
        </w:p>
      </w:docPartBody>
    </w:docPart>
    <w:docPart>
      <w:docPartPr>
        <w:name w:val="4BD3988EE619463E854127D208A37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2E025-EEAE-4A39-B1CB-194CB75BC497}"/>
      </w:docPartPr>
      <w:docPartBody>
        <w:p w:rsidR="000E30E8" w:rsidRDefault="00000000">
          <w:pPr>
            <w:pStyle w:val="4BD3988EE619463E854127D208A37E24"/>
          </w:pPr>
          <w:r>
            <w:t>Leadership</w:t>
          </w:r>
        </w:p>
      </w:docPartBody>
    </w:docPart>
    <w:docPart>
      <w:docPartPr>
        <w:name w:val="73487B9596B542BAB3FEBD2392E68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8EF3A-153A-4739-BF18-1A0BC3E08D5D}"/>
      </w:docPartPr>
      <w:docPartBody>
        <w:p w:rsidR="000E30E8" w:rsidRDefault="00000000">
          <w:pPr>
            <w:pStyle w:val="73487B9596B542BAB3FEBD2392E6869C"/>
          </w:pPr>
          <w:r>
            <w:t>Creative writing</w:t>
          </w:r>
        </w:p>
      </w:docPartBody>
    </w:docPart>
    <w:docPart>
      <w:docPartPr>
        <w:name w:val="FEE0EF8676DB472990BCA74474C1E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D98810-4587-487C-8492-FDF66385197F}"/>
      </w:docPartPr>
      <w:docPartBody>
        <w:p w:rsidR="000E30E8" w:rsidRDefault="00000000">
          <w:pPr>
            <w:pStyle w:val="FEE0EF8676DB472990BCA74474C1E7E4"/>
          </w:pPr>
          <w:r w:rsidRPr="00461532">
            <w:t>ADDRESS</w:t>
          </w:r>
        </w:p>
      </w:docPartBody>
    </w:docPart>
    <w:docPart>
      <w:docPartPr>
        <w:name w:val="E6F9C8DB8BA44CA5A404C01D20CC29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E3B45-84CB-47D6-A24B-1C4064A03A04}"/>
      </w:docPartPr>
      <w:docPartBody>
        <w:p w:rsidR="000E30E8" w:rsidRDefault="00000000">
          <w:pPr>
            <w:pStyle w:val="E6F9C8DB8BA44CA5A404C01D20CC29E0"/>
          </w:pPr>
          <w:r w:rsidRPr="00690E3F">
            <w:t>987 6th Ave</w:t>
          </w:r>
          <w:r w:rsidRPr="00690E3F">
            <w:br/>
            <w:t>Santa Fe, NM 76543</w:t>
          </w:r>
          <w:r w:rsidRPr="00690E3F">
            <w:br/>
            <w:t>USA</w:t>
          </w:r>
        </w:p>
      </w:docPartBody>
    </w:docPart>
    <w:docPart>
      <w:docPartPr>
        <w:name w:val="46292E61DE6A475DB836A7A46FDED0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F57E84-0ADA-4936-8AF1-42EDD28A8BE5}"/>
      </w:docPartPr>
      <w:docPartBody>
        <w:p w:rsidR="000E30E8" w:rsidRDefault="00000000">
          <w:pPr>
            <w:pStyle w:val="46292E61DE6A475DB836A7A46FDED08E"/>
          </w:pPr>
          <w:r w:rsidRPr="00461532">
            <w:t>PHONE</w:t>
          </w:r>
        </w:p>
      </w:docPartBody>
    </w:docPart>
    <w:docPart>
      <w:docPartPr>
        <w:name w:val="76BD985AD5024D9F890948993E3A7E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32CD9-3E9D-4A2C-9D39-17A265E8CF67}"/>
      </w:docPartPr>
      <w:docPartBody>
        <w:p w:rsidR="000E30E8" w:rsidRDefault="00000000">
          <w:pPr>
            <w:pStyle w:val="76BD985AD5024D9F890948993E3A7E15"/>
          </w:pPr>
          <w:hyperlink r:id="rId4" w:history="1">
            <w:r w:rsidRPr="00495CDE">
              <w:t>706.555.0123</w:t>
            </w:r>
          </w:hyperlink>
        </w:p>
      </w:docPartBody>
    </w:docPart>
    <w:docPart>
      <w:docPartPr>
        <w:name w:val="9D893250995D4E58AE2B28FB58F01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EC80E2-0B06-46D0-8B8C-D29130C0FBAA}"/>
      </w:docPartPr>
      <w:docPartBody>
        <w:p w:rsidR="000E30E8" w:rsidRDefault="00000000">
          <w:pPr>
            <w:pStyle w:val="9D893250995D4E58AE2B28FB58F013F7"/>
          </w:pPr>
          <w:r w:rsidRPr="00461532">
            <w:t>EMAIL</w:t>
          </w:r>
        </w:p>
      </w:docPartBody>
    </w:docPart>
    <w:docPart>
      <w:docPartPr>
        <w:name w:val="FE4D5021795F4F7BBABAC8E1D09AB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2E5DA-1285-4D6D-BD6B-4D98BBDF6C96}"/>
      </w:docPartPr>
      <w:docPartBody>
        <w:p w:rsidR="000E30E8" w:rsidRDefault="00000000">
          <w:pPr>
            <w:pStyle w:val="FE4D5021795F4F7BBABAC8E1D09AB2D4"/>
          </w:pPr>
          <w:hyperlink r:id="rId5" w:history="1">
            <w:r w:rsidRPr="00495CDE">
              <w:t>tonnie@example.com</w:t>
            </w:r>
          </w:hyperlink>
        </w:p>
      </w:docPartBody>
    </w:docPart>
    <w:docPart>
      <w:docPartPr>
        <w:name w:val="B381049844EB4A4181E7B4C441920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760FC-4694-4AEF-A34E-E7699D7E54CD}"/>
      </w:docPartPr>
      <w:docPartBody>
        <w:p w:rsidR="000E30E8" w:rsidRDefault="00000000">
          <w:pPr>
            <w:pStyle w:val="B381049844EB4A4181E7B4C4419205CD"/>
          </w:pPr>
          <w:r w:rsidRPr="00690E3F">
            <w:rPr>
              <w:rStyle w:val="Heading1Char"/>
              <w:b w:val="0"/>
            </w:rPr>
            <w:t>WEBSITE</w:t>
          </w:r>
        </w:p>
      </w:docPartBody>
    </w:docPart>
    <w:docPart>
      <w:docPartPr>
        <w:name w:val="D0C4609AF9EA49D7A01B9D7ECBC95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56776E-20FE-4B4B-BD64-E3E2DCC83238}"/>
      </w:docPartPr>
      <w:docPartBody>
        <w:p w:rsidR="000E30E8" w:rsidRDefault="00000000">
          <w:pPr>
            <w:pStyle w:val="D0C4609AF9EA49D7A01B9D7ECBC958D5"/>
          </w:pPr>
          <w:hyperlink r:id="rId6" w:history="1">
            <w:r w:rsidRPr="00690E3F">
              <w:t>www.interestingsite.com</w:t>
            </w:r>
          </w:hyperlink>
        </w:p>
      </w:docPartBody>
    </w:docPart>
    <w:docPart>
      <w:docPartPr>
        <w:name w:val="ED2A1652AF92462ABE32C986613BE4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F2A46-FF30-4191-B0EF-C0BF36EE51A1}"/>
      </w:docPartPr>
      <w:docPartBody>
        <w:p w:rsidR="000E30E8" w:rsidRDefault="00000000">
          <w:pPr>
            <w:pStyle w:val="ED2A1652AF92462ABE32C986613BE4CF"/>
          </w:pPr>
          <w:r>
            <w:t>EXPERIENCE</w:t>
          </w:r>
        </w:p>
      </w:docPartBody>
    </w:docPart>
    <w:docPart>
      <w:docPartPr>
        <w:name w:val="8577B999F5414C87ACBF1FC57272E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078DC8-376D-446F-9CA8-E3BD39D5C095}"/>
      </w:docPartPr>
      <w:docPartBody>
        <w:p w:rsidR="000E30E8" w:rsidRDefault="00000000">
          <w:pPr>
            <w:pStyle w:val="8577B999F5414C87ACBF1FC57272EFCE"/>
          </w:pPr>
          <w:r>
            <w:t xml:space="preserve">Jan 20XX </w:t>
          </w:r>
          <w:r w:rsidRPr="00F079F2">
            <w:t xml:space="preserve">– </w:t>
          </w:r>
          <w:r>
            <w:t>Aug 20XX</w:t>
          </w:r>
        </w:p>
      </w:docPartBody>
    </w:docPart>
    <w:docPart>
      <w:docPartPr>
        <w:name w:val="CCDAA1D26216468FB99EA22A73FE9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BA26-581D-4110-88EC-0CDCDB96FA83}"/>
      </w:docPartPr>
      <w:docPartBody>
        <w:p w:rsidR="000E30E8" w:rsidRDefault="00000000">
          <w:pPr>
            <w:pStyle w:val="CCDAA1D26216468FB99EA22A73FE9D4C"/>
          </w:pPr>
          <w:r w:rsidRPr="00ED71CF">
            <w:t>Teacher • Balsam Elementary School • Santa Fe, NM</w:t>
          </w:r>
        </w:p>
      </w:docPartBody>
    </w:docPart>
    <w:docPart>
      <w:docPartPr>
        <w:name w:val="66C9E1684B43416BBB5087C17A66F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409839-2A62-4779-9340-5E75B1C70512}"/>
      </w:docPartPr>
      <w:docPartBody>
        <w:p w:rsidR="000E30E8" w:rsidRDefault="00000000">
          <w:pPr>
            <w:pStyle w:val="66C9E1684B43416BBB5087C17A66F22E"/>
          </w:pPr>
          <w:r>
            <w:t xml:space="preserve">OCT 20XX </w:t>
          </w:r>
          <w:r w:rsidRPr="00392616">
            <w:t xml:space="preserve">– </w:t>
          </w:r>
          <w:r>
            <w:t>May 20XX</w:t>
          </w:r>
        </w:p>
      </w:docPartBody>
    </w:docPart>
    <w:docPart>
      <w:docPartPr>
        <w:name w:val="77AA6A9E08424D6FA0F2DA836E7479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44942-CDA9-414B-A755-873FF128D7B1}"/>
      </w:docPartPr>
      <w:docPartBody>
        <w:p w:rsidR="000E30E8" w:rsidRDefault="00000000">
          <w:pPr>
            <w:pStyle w:val="77AA6A9E08424D6FA0F2DA836E747951"/>
          </w:pPr>
          <w:r w:rsidRPr="00ED71CF">
            <w:t>Teacher’s Aide • Balsam Elementary School • Santa Fe, NM</w:t>
          </w:r>
        </w:p>
      </w:docPartBody>
    </w:docPart>
    <w:docPart>
      <w:docPartPr>
        <w:name w:val="F1D060DB971147FEBCBFBCF2EECCE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7E274-B2E1-4C49-96CD-80783874BCF0}"/>
      </w:docPartPr>
      <w:docPartBody>
        <w:p w:rsidR="000E30E8" w:rsidRDefault="00000000">
          <w:pPr>
            <w:pStyle w:val="F1D060DB971147FEBCBFBCF2EECCE6C5"/>
          </w:pPr>
          <w:r>
            <w:t xml:space="preserve">Sep 20XX </w:t>
          </w:r>
          <w:r w:rsidRPr="00392616">
            <w:t xml:space="preserve">– </w:t>
          </w:r>
          <w:r>
            <w:t>Jun 20XX</w:t>
          </w:r>
        </w:p>
      </w:docPartBody>
    </w:docPart>
    <w:docPart>
      <w:docPartPr>
        <w:name w:val="A20DBBCCAA284F2D888E604D84689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CC031-6750-4BBE-BCD1-0F2E3B515935}"/>
      </w:docPartPr>
      <w:docPartBody>
        <w:p w:rsidR="000E30E8" w:rsidRDefault="00000000">
          <w:pPr>
            <w:pStyle w:val="A20DBBCCAA284F2D888E604D84689A39"/>
          </w:pPr>
          <w:r w:rsidRPr="00ED71CF">
            <w:t>Teacher’s Aide • Balsam Elementary School • Santa Fe, NM</w:t>
          </w:r>
        </w:p>
      </w:docPartBody>
    </w:docPart>
    <w:docPart>
      <w:docPartPr>
        <w:name w:val="79DBF7250E30410B87EB9A2D53E9E4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D1B89C-2F4E-4359-B21D-1482848D1E75}"/>
      </w:docPartPr>
      <w:docPartBody>
        <w:p w:rsidR="000E30E8" w:rsidRDefault="00000000">
          <w:pPr>
            <w:pStyle w:val="79DBF7250E30410B87EB9A2D53E9E42A"/>
          </w:pPr>
          <w:r w:rsidRPr="00046661">
            <w:t>Key responsibilities: planning and delivering effective instruction across various subjects and grade levels, assessing and monitoring student progress, and providing individualized support and intervention as needed.</w:t>
          </w:r>
        </w:p>
      </w:docPartBody>
    </w:docPart>
    <w:docPart>
      <w:docPartPr>
        <w:name w:val="789CE283B5504C0CB8D6E3AACC468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0696A-B00C-429F-AFF6-31A8A42BEEB0}"/>
      </w:docPartPr>
      <w:docPartBody>
        <w:p w:rsidR="000E30E8" w:rsidRDefault="00000000">
          <w:pPr>
            <w:pStyle w:val="789CE283B5504C0CB8D6E3AACC468D05"/>
          </w:pPr>
          <w:r>
            <w:t>EDUCATION</w:t>
          </w:r>
        </w:p>
      </w:docPartBody>
    </w:docPart>
    <w:docPart>
      <w:docPartPr>
        <w:name w:val="AF0D312D9DB24C95BF536ED3B9EF8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A1FB2-601A-441B-8CE3-5C1A1074F38F}"/>
      </w:docPartPr>
      <w:docPartBody>
        <w:p w:rsidR="000E30E8" w:rsidRDefault="00000000">
          <w:pPr>
            <w:pStyle w:val="AF0D312D9DB24C95BF536ED3B9EF8ED2"/>
          </w:pPr>
          <w:r w:rsidRPr="00FE71AD">
            <w:t>Bellows College | Santa Fe, NM</w:t>
          </w:r>
        </w:p>
      </w:docPartBody>
    </w:docPart>
    <w:docPart>
      <w:docPartPr>
        <w:name w:val="6F9E1C4272124BE18F83768DA071FF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DB7D7-0E84-40F6-A491-87B803F7FC12}"/>
      </w:docPartPr>
      <w:docPartBody>
        <w:p w:rsidR="000E30E8" w:rsidRDefault="00000000">
          <w:pPr>
            <w:pStyle w:val="6F9E1C4272124BE18F83768DA071FF30"/>
          </w:pPr>
          <w:r w:rsidRPr="00FE71AD">
            <w:t>Bachelor’s Degree in Elementary Education</w:t>
          </w:r>
        </w:p>
      </w:docPartBody>
    </w:docPart>
    <w:docPart>
      <w:docPartPr>
        <w:name w:val="997DB7286F434CE0BF83743102680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83BA4-BB9E-4C73-92D5-FD4A4CFE1054}"/>
      </w:docPartPr>
      <w:docPartBody>
        <w:p w:rsidR="000E30E8" w:rsidRDefault="00000000">
          <w:pPr>
            <w:pStyle w:val="997DB7286F434CE0BF83743102680CB8"/>
          </w:pPr>
          <w:r w:rsidRPr="00F079F2">
            <w:t>COMMUNICATION</w:t>
          </w:r>
        </w:p>
      </w:docPartBody>
    </w:docPart>
    <w:docPart>
      <w:docPartPr>
        <w:name w:val="3475364966494CC78F9ACD0D0DBE77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13D66-2EC7-4EF7-BC1E-D03A572CFC99}"/>
      </w:docPartPr>
      <w:docPartBody>
        <w:p w:rsidR="000E30E8" w:rsidRDefault="00000000">
          <w:pPr>
            <w:pStyle w:val="3475364966494CC78F9ACD0D0DBE7725"/>
          </w:pPr>
          <w:r w:rsidRPr="000573A9">
            <w:t>Collaborating with colleagues, parents, and community members to support student learning and achievement is an essential responsibility of an elementary school teacher.</w:t>
          </w:r>
        </w:p>
      </w:docPartBody>
    </w:docPart>
    <w:docPart>
      <w:docPartPr>
        <w:name w:val="6A0F7A2E1972475CAAFA3FA94374CD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998F4-09E7-4513-8379-BD1D3E85ADA5}"/>
      </w:docPartPr>
      <w:docPartBody>
        <w:p w:rsidR="000E30E8" w:rsidRDefault="00000000">
          <w:pPr>
            <w:pStyle w:val="6A0F7A2E1972475CAAFA3FA94374CD93"/>
          </w:pPr>
          <w:r w:rsidRPr="00690E3F">
            <w:t>LEADERSHIP</w:t>
          </w:r>
        </w:p>
      </w:docPartBody>
    </w:docPart>
    <w:docPart>
      <w:docPartPr>
        <w:name w:val="432E987E939A4C73A5D945000BD8CC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7D9B8C-19E3-48F3-890A-D518571D590D}"/>
      </w:docPartPr>
      <w:docPartBody>
        <w:p w:rsidR="000E30E8" w:rsidRDefault="00000000">
          <w:pPr>
            <w:pStyle w:val="432E987E939A4C73A5D945000BD8CC7B"/>
          </w:pPr>
          <w:r w:rsidRPr="00046661">
            <w:t>As a teacher</w:t>
          </w:r>
          <w:r>
            <w:t>,</w:t>
          </w:r>
          <w:r w:rsidRPr="00046661">
            <w:t xml:space="preserve"> I maintain a positive classroom environment that promotes student engagement, behavior management, and social-emotional development.</w:t>
          </w:r>
        </w:p>
      </w:docPartBody>
    </w:docPart>
    <w:docPart>
      <w:docPartPr>
        <w:name w:val="F7D07D4E4F6649D5A6C8E7C850F71C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DAA4E-C71C-4F59-A175-E15E675DB89C}"/>
      </w:docPartPr>
      <w:docPartBody>
        <w:p w:rsidR="000E30E8" w:rsidRDefault="00000000">
          <w:pPr>
            <w:pStyle w:val="F7D07D4E4F6649D5A6C8E7C850F71CAD"/>
          </w:pPr>
          <w:r w:rsidRPr="00ED71CF">
            <w:t>REFERENCES</w:t>
          </w:r>
        </w:p>
      </w:docPartBody>
    </w:docPart>
    <w:docPart>
      <w:docPartPr>
        <w:name w:val="651485BCF1E245E290A99D0574DF4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DFF84-92BA-4E4C-A7E7-0843D86026AE}"/>
      </w:docPartPr>
      <w:docPartBody>
        <w:p w:rsidR="000E30E8" w:rsidRDefault="00000000">
          <w:pPr>
            <w:pStyle w:val="651485BCF1E245E290A99D0574DF402D"/>
          </w:pPr>
          <w:r w:rsidRPr="008E78A4">
            <w:t>Available upon request.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AD"/>
    <w:rsid w:val="000E30E8"/>
    <w:rsid w:val="0035354E"/>
    <w:rsid w:val="005B5A56"/>
    <w:rsid w:val="00BB4FAD"/>
    <w:rsid w:val="00FA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pPr>
      <w:tabs>
        <w:tab w:val="left" w:pos="2520"/>
        <w:tab w:val="left" w:pos="3360"/>
      </w:tabs>
      <w:spacing w:before="120" w:after="120" w:line="271" w:lineRule="auto"/>
      <w:outlineLvl w:val="0"/>
    </w:pPr>
    <w:rPr>
      <w:rFonts w:asciiTheme="majorHAnsi" w:eastAsiaTheme="minorHAnsi" w:hAnsiTheme="majorHAnsi"/>
      <w:b/>
      <w:caps/>
      <w:color w:val="156082" w:themeColor="accent1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AE57AD9D51461AAABF56DE9D735370">
    <w:name w:val="65AE57AD9D51461AAABF56DE9D735370"/>
  </w:style>
  <w:style w:type="paragraph" w:customStyle="1" w:styleId="F4E4B084B5AC4409AE91AD9111E37FEF">
    <w:name w:val="F4E4B084B5AC4409AE91AD9111E37FEF"/>
  </w:style>
  <w:style w:type="paragraph" w:customStyle="1" w:styleId="161214F647AE4B199664AA61FB60B2EB">
    <w:name w:val="161214F647AE4B199664AA61FB60B2EB"/>
  </w:style>
  <w:style w:type="paragraph" w:customStyle="1" w:styleId="2C8E66A434794A43AA9775EF2C6C44D6">
    <w:name w:val="2C8E66A434794A43AA9775EF2C6C44D6"/>
  </w:style>
  <w:style w:type="paragraph" w:customStyle="1" w:styleId="5DC623FBFC3E44B1AA988A86E86B148C">
    <w:name w:val="5DC623FBFC3E44B1AA988A86E86B148C"/>
  </w:style>
  <w:style w:type="paragraph" w:customStyle="1" w:styleId="9FB8DE101D5B45EBA510A5D8E02F9F30">
    <w:name w:val="9FB8DE101D5B45EBA510A5D8E02F9F30"/>
  </w:style>
  <w:style w:type="paragraph" w:customStyle="1" w:styleId="80628BB1118846969ABB5B52A8B1DD82">
    <w:name w:val="80628BB1118846969ABB5B52A8B1DD82"/>
  </w:style>
  <w:style w:type="paragraph" w:customStyle="1" w:styleId="ED9845EFA613499296C1833B72BCFA54">
    <w:name w:val="ED9845EFA613499296C1833B72BCFA54"/>
  </w:style>
  <w:style w:type="paragraph" w:customStyle="1" w:styleId="6AA4012C7BF44858948DA4D24E3FA145">
    <w:name w:val="6AA4012C7BF44858948DA4D24E3FA145"/>
  </w:style>
  <w:style w:type="paragraph" w:customStyle="1" w:styleId="4BD3988EE619463E854127D208A37E24">
    <w:name w:val="4BD3988EE619463E854127D208A37E24"/>
  </w:style>
  <w:style w:type="paragraph" w:customStyle="1" w:styleId="73487B9596B542BAB3FEBD2392E6869C">
    <w:name w:val="73487B9596B542BAB3FEBD2392E6869C"/>
  </w:style>
  <w:style w:type="paragraph" w:customStyle="1" w:styleId="FEE0EF8676DB472990BCA74474C1E7E4">
    <w:name w:val="FEE0EF8676DB472990BCA74474C1E7E4"/>
  </w:style>
  <w:style w:type="paragraph" w:customStyle="1" w:styleId="E6F9C8DB8BA44CA5A404C01D20CC29E0">
    <w:name w:val="E6F9C8DB8BA44CA5A404C01D20CC29E0"/>
  </w:style>
  <w:style w:type="paragraph" w:customStyle="1" w:styleId="46292E61DE6A475DB836A7A46FDED08E">
    <w:name w:val="46292E61DE6A475DB836A7A46FDED08E"/>
  </w:style>
  <w:style w:type="paragraph" w:customStyle="1" w:styleId="76BD985AD5024D9F890948993E3A7E15">
    <w:name w:val="76BD985AD5024D9F890948993E3A7E15"/>
  </w:style>
  <w:style w:type="paragraph" w:customStyle="1" w:styleId="9D893250995D4E58AE2B28FB58F013F7">
    <w:name w:val="9D893250995D4E58AE2B28FB58F013F7"/>
  </w:style>
  <w:style w:type="paragraph" w:customStyle="1" w:styleId="FE4D5021795F4F7BBABAC8E1D09AB2D4">
    <w:name w:val="FE4D5021795F4F7BBABAC8E1D09AB2D4"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inorHAnsi" w:hAnsiTheme="majorHAnsi"/>
      <w:b/>
      <w:caps/>
      <w:color w:val="156082" w:themeColor="accent1"/>
      <w:kern w:val="0"/>
      <w:sz w:val="28"/>
      <w:szCs w:val="28"/>
      <w14:ligatures w14:val="none"/>
    </w:rPr>
  </w:style>
  <w:style w:type="paragraph" w:customStyle="1" w:styleId="B381049844EB4A4181E7B4C4419205CD">
    <w:name w:val="B381049844EB4A4181E7B4C4419205CD"/>
  </w:style>
  <w:style w:type="paragraph" w:customStyle="1" w:styleId="D0C4609AF9EA49D7A01B9D7ECBC958D5">
    <w:name w:val="D0C4609AF9EA49D7A01B9D7ECBC958D5"/>
  </w:style>
  <w:style w:type="paragraph" w:customStyle="1" w:styleId="ED2A1652AF92462ABE32C986613BE4CF">
    <w:name w:val="ED2A1652AF92462ABE32C986613BE4CF"/>
  </w:style>
  <w:style w:type="paragraph" w:customStyle="1" w:styleId="8577B999F5414C87ACBF1FC57272EFCE">
    <w:name w:val="8577B999F5414C87ACBF1FC57272EFCE"/>
  </w:style>
  <w:style w:type="paragraph" w:customStyle="1" w:styleId="CCDAA1D26216468FB99EA22A73FE9D4C">
    <w:name w:val="CCDAA1D26216468FB99EA22A73FE9D4C"/>
  </w:style>
  <w:style w:type="paragraph" w:customStyle="1" w:styleId="66C9E1684B43416BBB5087C17A66F22E">
    <w:name w:val="66C9E1684B43416BBB5087C17A66F22E"/>
  </w:style>
  <w:style w:type="paragraph" w:customStyle="1" w:styleId="77AA6A9E08424D6FA0F2DA836E747951">
    <w:name w:val="77AA6A9E08424D6FA0F2DA836E747951"/>
  </w:style>
  <w:style w:type="paragraph" w:customStyle="1" w:styleId="F1D060DB971147FEBCBFBCF2EECCE6C5">
    <w:name w:val="F1D060DB971147FEBCBFBCF2EECCE6C5"/>
  </w:style>
  <w:style w:type="paragraph" w:customStyle="1" w:styleId="A20DBBCCAA284F2D888E604D84689A39">
    <w:name w:val="A20DBBCCAA284F2D888E604D84689A39"/>
  </w:style>
  <w:style w:type="paragraph" w:customStyle="1" w:styleId="79DBF7250E30410B87EB9A2D53E9E42A">
    <w:name w:val="79DBF7250E30410B87EB9A2D53E9E42A"/>
  </w:style>
  <w:style w:type="paragraph" w:customStyle="1" w:styleId="789CE283B5504C0CB8D6E3AACC468D05">
    <w:name w:val="789CE283B5504C0CB8D6E3AACC468D05"/>
  </w:style>
  <w:style w:type="paragraph" w:customStyle="1" w:styleId="AF0D312D9DB24C95BF536ED3B9EF8ED2">
    <w:name w:val="AF0D312D9DB24C95BF536ED3B9EF8ED2"/>
  </w:style>
  <w:style w:type="paragraph" w:customStyle="1" w:styleId="6F9E1C4272124BE18F83768DA071FF30">
    <w:name w:val="6F9E1C4272124BE18F83768DA071FF30"/>
  </w:style>
  <w:style w:type="paragraph" w:customStyle="1" w:styleId="997DB7286F434CE0BF83743102680CB8">
    <w:name w:val="997DB7286F434CE0BF83743102680CB8"/>
  </w:style>
  <w:style w:type="paragraph" w:customStyle="1" w:styleId="3475364966494CC78F9ACD0D0DBE7725">
    <w:name w:val="3475364966494CC78F9ACD0D0DBE7725"/>
  </w:style>
  <w:style w:type="paragraph" w:customStyle="1" w:styleId="6A0F7A2E1972475CAAFA3FA94374CD93">
    <w:name w:val="6A0F7A2E1972475CAAFA3FA94374CD93"/>
  </w:style>
  <w:style w:type="paragraph" w:customStyle="1" w:styleId="432E987E939A4C73A5D945000BD8CC7B">
    <w:name w:val="432E987E939A4C73A5D945000BD8CC7B"/>
  </w:style>
  <w:style w:type="paragraph" w:customStyle="1" w:styleId="F7D07D4E4F6649D5A6C8E7C850F71CAD">
    <w:name w:val="F7D07D4E4F6649D5A6C8E7C850F71CAD"/>
  </w:style>
  <w:style w:type="paragraph" w:customStyle="1" w:styleId="651485BCF1E245E290A99D0574DF402D">
    <w:name w:val="651485BCF1E245E290A99D0574DF40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6D509B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">
      <a:majorFont>
        <a:latin typeface="Posteram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1E26171-167A-43E5-B745-B4D13001E9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CE7D77-1D80-419A-896A-95F04F8FED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05AE37-0590-4098-8F0F-597D2284DD6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42532E-FE81-4AEB-A1B7-A32D6DD49C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Creative teaching resume.dotx</Template>
  <TotalTime>0</TotalTime>
  <Pages>1</Pages>
  <Words>255</Words>
  <Characters>1457</Characters>
  <Application>Microsoft Office Word</Application>
  <DocSecurity>2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2024-06-28T09:07:00Z</dcterms:created>
  <dcterms:modified xsi:type="dcterms:W3CDTF">2024-07-22T07:00:00Z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