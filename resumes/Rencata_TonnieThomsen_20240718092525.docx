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9520E" w14:textId="77777777" w:rsidR="00092B58" w:rsidRDefault="00092B58" w:rsidP="00092B58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9E3C62E" wp14:editId="3236C80D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89DB3" id="Rectangle 1465326552" o:spid="_x0000_s1026" alt="&quot;&quot;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73ABC915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310DA626" w14:textId="77777777" w:rsidR="00092B58" w:rsidRPr="00DC4A6D" w:rsidRDefault="00000000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sdt>
              <w:sdtPr>
                <w:rPr>
                  <w:rFonts w:ascii="Posterama" w:hAnsi="Posterama" w:cs="Posterama"/>
                  <w:sz w:val="100"/>
                  <w:szCs w:val="100"/>
                </w:rPr>
                <w:id w:val="-1327897919"/>
                <w:placeholder>
                  <w:docPart w:val="65AE57AD9D51461AAABF56DE9D735370"/>
                </w:placeholder>
                <w:temporary/>
                <w:showingPlcHdr/>
                <w15:appearance w15:val="hidden"/>
              </w:sdtPr>
              <w:sdtContent>
                <w:r w:rsidR="00C17861" w:rsidRPr="000D44B8">
                  <w:rPr>
                    <w:rFonts w:ascii="Posterama" w:hAnsi="Posterama" w:cs="Posterama"/>
                    <w:sz w:val="100"/>
                    <w:szCs w:val="100"/>
                  </w:rPr>
                  <w:t>Tonnie Thomsen</w:t>
                </w:r>
              </w:sdtContent>
            </w:sdt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7AA55F94" wp14:editId="3550AE32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6FC2D6A9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204E1D32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39D2220C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20B206E2" w14:textId="77777777" w:rsidR="00092B58" w:rsidRPr="00461532" w:rsidRDefault="00000000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F4E4B084B5AC4409AE91AD9111E37FEF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OBJECTIVE</w:t>
                </w:r>
              </w:sdtContent>
            </w:sdt>
          </w:p>
          <w:p w14:paraId="68BEDEBF" w14:textId="77777777" w:rsidR="00092B58" w:rsidRDefault="00000000" w:rsidP="00690E3F">
            <w:sdt>
              <w:sdtPr>
                <w:id w:val="-1267451727"/>
                <w:placeholder>
                  <w:docPart w:val="161214F647AE4B199664AA61FB60B2EB"/>
                </w:placeholder>
                <w:temporary/>
                <w:showingPlcHdr/>
                <w15:appearance w15:val="hidden"/>
              </w:sdtPr>
              <w:sdtContent>
                <w:r w:rsidR="00300BC8" w:rsidRPr="00495CDE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14:paraId="7D742CA2" w14:textId="77777777" w:rsidR="00092B58" w:rsidRDefault="00092B58" w:rsidP="00AA7C8A">
            <w:pPr>
              <w:rPr>
                <w:szCs w:val="26"/>
              </w:rPr>
            </w:pPr>
          </w:p>
          <w:p w14:paraId="6CE14E97" w14:textId="77777777" w:rsidR="00092B58" w:rsidRPr="00461532" w:rsidRDefault="00000000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2C8E66A434794A43AA9775EF2C6C44D6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14:paraId="1A90EDEB" w14:textId="77777777" w:rsidR="00092B58" w:rsidRPr="008E3C34" w:rsidRDefault="00000000" w:rsidP="00690E3F">
            <w:pPr>
              <w:pStyle w:val="BulletList"/>
            </w:pPr>
            <w:sdt>
              <w:sdtPr>
                <w:id w:val="1142081689"/>
                <w:placeholder>
                  <w:docPart w:val="5DC623FBFC3E44B1AA988A86E86B148C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14:paraId="45041BF9" w14:textId="77777777" w:rsidR="00300BC8" w:rsidRPr="008E3C34" w:rsidRDefault="00000000" w:rsidP="00300BC8">
            <w:pPr>
              <w:pStyle w:val="BulletList"/>
            </w:pPr>
            <w:sdt>
              <w:sdtPr>
                <w:id w:val="-1249733482"/>
                <w:placeholder>
                  <w:docPart w:val="9FB8DE101D5B45EBA510A5D8E02F9F30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14:paraId="49B203DC" w14:textId="77777777" w:rsidR="00300BC8" w:rsidRPr="008E3C34" w:rsidRDefault="00000000" w:rsidP="00300BC8">
            <w:pPr>
              <w:pStyle w:val="BulletList"/>
            </w:pPr>
            <w:sdt>
              <w:sdtPr>
                <w:id w:val="752634352"/>
                <w:placeholder>
                  <w:docPart w:val="80628BB1118846969ABB5B52A8B1DD82"/>
                </w:placeholder>
                <w:temporary/>
                <w:showingPlcHdr/>
                <w15:appearance w15:val="hidden"/>
              </w:sdtPr>
              <w:sdtContent>
                <w:r w:rsidR="00300BC8">
                  <w:t>Critical thinking</w:t>
                </w:r>
              </w:sdtContent>
            </w:sdt>
          </w:p>
          <w:p w14:paraId="4D4AF80C" w14:textId="77777777" w:rsidR="00300BC8" w:rsidRDefault="00000000" w:rsidP="00300BC8">
            <w:pPr>
              <w:pStyle w:val="BulletList"/>
            </w:pPr>
            <w:sdt>
              <w:sdtPr>
                <w:id w:val="271598279"/>
                <w:placeholder>
                  <w:docPart w:val="ED9845EFA613499296C1833B72BCFA54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14:paraId="501AB821" w14:textId="77777777" w:rsidR="00300BC8" w:rsidRPr="008E3C34" w:rsidRDefault="00000000" w:rsidP="00300BC8">
            <w:pPr>
              <w:pStyle w:val="BulletList"/>
            </w:pPr>
            <w:sdt>
              <w:sdtPr>
                <w:id w:val="-455567879"/>
                <w:placeholder>
                  <w:docPart w:val="6AA4012C7BF44858948DA4D24E3FA145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14:paraId="2C16A6AD" w14:textId="77777777" w:rsidR="00300BC8" w:rsidRPr="008E3C34" w:rsidRDefault="00000000" w:rsidP="00300BC8">
            <w:pPr>
              <w:pStyle w:val="BulletList"/>
            </w:pPr>
            <w:sdt>
              <w:sdtPr>
                <w:id w:val="-427812526"/>
                <w:placeholder>
                  <w:docPart w:val="4BD3988EE619463E854127D208A37E24"/>
                </w:placeholder>
                <w:temporary/>
                <w:showingPlcHdr/>
                <w15:appearance w15:val="hidden"/>
              </w:sdtPr>
              <w:sdtContent>
                <w:r w:rsidR="00300BC8">
                  <w:t>Leadership</w:t>
                </w:r>
              </w:sdtContent>
            </w:sdt>
          </w:p>
          <w:p w14:paraId="7C0508C5" w14:textId="77777777" w:rsidR="00690E3F" w:rsidRDefault="00000000" w:rsidP="00690E3F">
            <w:pPr>
              <w:pStyle w:val="BulletList"/>
            </w:pPr>
            <w:sdt>
              <w:sdtPr>
                <w:id w:val="231124615"/>
                <w:placeholder>
                  <w:docPart w:val="73487B9596B542BAB3FEBD2392E6869C"/>
                </w:placeholder>
                <w:temporary/>
                <w:showingPlcHdr/>
                <w15:appearance w15:val="hidden"/>
              </w:sdtPr>
              <w:sdtContent>
                <w:r w:rsidR="00300BC8">
                  <w:t>Creative writing</w:t>
                </w:r>
              </w:sdtContent>
            </w:sdt>
          </w:p>
          <w:p w14:paraId="682E6A2C" w14:textId="77777777" w:rsidR="00300BC8" w:rsidRPr="00495CDE" w:rsidRDefault="00300BC8" w:rsidP="00690E3F">
            <w:pPr>
              <w:pStyle w:val="BulletList"/>
            </w:pPr>
          </w:p>
          <w:p w14:paraId="57ABF685" w14:textId="77777777" w:rsidR="00690E3F" w:rsidRPr="00690E3F" w:rsidRDefault="00000000" w:rsidP="00690E3F">
            <w:pPr>
              <w:pStyle w:val="Heading2"/>
            </w:pPr>
            <w:sdt>
              <w:sdtPr>
                <w:id w:val="-458502538"/>
                <w:placeholder>
                  <w:docPart w:val="FEE0EF8676DB472990BCA74474C1E7E4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ADDRESS</w:t>
                </w:r>
              </w:sdtContent>
            </w:sdt>
          </w:p>
          <w:p w14:paraId="7B1D32AA" w14:textId="77777777" w:rsidR="00690E3F" w:rsidRPr="00690E3F" w:rsidRDefault="00000000" w:rsidP="00444441">
            <w:pPr>
              <w:pStyle w:val="Heading3"/>
            </w:pPr>
            <w:sdt>
              <w:sdtPr>
                <w:id w:val="527770360"/>
                <w:placeholder>
                  <w:docPart w:val="E6F9C8DB8BA44CA5A404C01D20CC29E0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987 6th Ave</w:t>
                </w:r>
                <w:r w:rsidR="00300BC8" w:rsidRPr="00690E3F">
                  <w:br/>
                  <w:t>Santa Fe, NM 76543</w:t>
                </w:r>
                <w:r w:rsidR="00300BC8" w:rsidRPr="00690E3F">
                  <w:br/>
                  <w:t>USA</w:t>
                </w:r>
              </w:sdtContent>
            </w:sdt>
          </w:p>
          <w:p w14:paraId="2A2DA89B" w14:textId="77777777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46292E61DE6A475DB836A7A46FDED08E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PHONE</w:t>
                </w:r>
              </w:sdtContent>
            </w:sdt>
          </w:p>
          <w:p w14:paraId="34AA1E19" w14:textId="77777777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76BD985AD5024D9F890948993E3A7E15"/>
                </w:placeholder>
                <w:temporary/>
                <w:showingPlcHdr/>
                <w15:appearance w15:val="hidden"/>
              </w:sdtPr>
              <w:sdtContent>
                <w:hyperlink r:id="rId13" w:history="1">
                  <w:r w:rsidR="00300BC8" w:rsidRPr="00495CDE">
                    <w:t>706.555.0123</w:t>
                  </w:r>
                </w:hyperlink>
              </w:sdtContent>
            </w:sdt>
          </w:p>
          <w:p w14:paraId="7D516C1C" w14:textId="77777777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9D893250995D4E58AE2B28FB58F013F7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EMAIL</w:t>
                </w:r>
              </w:sdtContent>
            </w:sdt>
          </w:p>
          <w:p w14:paraId="37AD75DE" w14:textId="77777777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FE4D5021795F4F7BBABAC8E1D09AB2D4"/>
                </w:placeholder>
                <w:temporary/>
                <w:showingPlcHdr/>
                <w15:appearance w15:val="hidden"/>
              </w:sdtPr>
              <w:sdtContent>
                <w:hyperlink r:id="rId14" w:history="1">
                  <w:r w:rsidR="00C17861" w:rsidRPr="00495CDE">
                    <w:t>tonnie@example.com</w:t>
                  </w:r>
                </w:hyperlink>
              </w:sdtContent>
            </w:sdt>
          </w:p>
          <w:p w14:paraId="148F9DB1" w14:textId="77777777" w:rsidR="00690E3F" w:rsidRPr="00C17861" w:rsidRDefault="00000000" w:rsidP="00C17861">
            <w:pPr>
              <w:pStyle w:val="Heading2"/>
            </w:pPr>
            <w:sdt>
              <w:sdtPr>
                <w:id w:val="726576650"/>
                <w:placeholder>
                  <w:docPart w:val="B381049844EB4A4181E7B4C4419205CD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="00C17861" w:rsidRPr="00690E3F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14:paraId="64A1532F" w14:textId="77777777" w:rsidR="00690E3F" w:rsidRPr="00C17861" w:rsidRDefault="00000000" w:rsidP="00C17861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D0C4609AF9EA49D7A01B9D7ECBC958D5"/>
                </w:placeholder>
                <w:temporary/>
                <w:showingPlcHdr/>
                <w15:appearance w15:val="hidden"/>
              </w:sdtPr>
              <w:sdtContent>
                <w:hyperlink r:id="rId15" w:history="1">
                  <w:r w:rsidR="00C17861" w:rsidRPr="00690E3F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1C0121A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2747C2C" w14:textId="77777777" w:rsidR="00092B58" w:rsidRPr="00300BC8" w:rsidRDefault="00000000" w:rsidP="00300BC8">
            <w:pPr>
              <w:pStyle w:val="Heading1"/>
            </w:pPr>
            <w:sdt>
              <w:sdtPr>
                <w:id w:val="-1645966745"/>
                <w:placeholder>
                  <w:docPart w:val="ED2A1652AF92462ABE32C986613BE4CF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9CC9DE4" w14:textId="77777777" w:rsidR="00092B58" w:rsidRPr="00F079F2" w:rsidRDefault="00092B58" w:rsidP="00690E3F"/>
        </w:tc>
      </w:tr>
      <w:tr w:rsidR="00092B58" w:rsidRPr="00F079F2" w14:paraId="4F5E1E3C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4D7107B1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440E94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4941B8FC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796268DF" w14:textId="77777777" w:rsidR="00092B58" w:rsidRPr="00F079F2" w:rsidRDefault="00092B58" w:rsidP="00690E3F"/>
        </w:tc>
      </w:tr>
      <w:tr w:rsidR="00092B58" w:rsidRPr="00F079F2" w14:paraId="523DF43A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8BABAF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EA26C8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182AE4CB" w14:textId="77777777" w:rsidR="00092B58" w:rsidRPr="00F079F2" w:rsidRDefault="00000000" w:rsidP="00444441">
            <w:pPr>
              <w:pStyle w:val="Heading4"/>
              <w:rPr>
                <w:rFonts w:eastAsia="MS Mincho"/>
              </w:rPr>
            </w:pPr>
            <w:sdt>
              <w:sdtPr>
                <w:id w:val="813304243"/>
                <w:placeholder>
                  <w:docPart w:val="8577B999F5414C87ACBF1FC57272EFCE"/>
                </w:placeholder>
                <w:temporary/>
                <w:showingPlcHdr/>
                <w15:appearance w15:val="hidden"/>
              </w:sdtPr>
              <w:sdtContent>
                <w:r w:rsidR="00C17861">
                  <w:t>Jan 20XX</w:t>
                </w:r>
                <w:r w:rsidR="00A91465">
                  <w:t xml:space="preserve"> </w:t>
                </w:r>
                <w:r w:rsidR="00C17861" w:rsidRPr="00F079F2">
                  <w:t xml:space="preserve">– </w:t>
                </w:r>
                <w:r w:rsidR="00C17861">
                  <w:t>Aug 20XX</w:t>
                </w:r>
              </w:sdtContent>
            </w:sdt>
            <w:r w:rsidR="00444441">
              <w:t xml:space="preserve"> </w:t>
            </w:r>
          </w:p>
          <w:p w14:paraId="4098007C" w14:textId="77777777" w:rsidR="00092B58" w:rsidRPr="00ED71CF" w:rsidRDefault="00000000" w:rsidP="00444441">
            <w:pPr>
              <w:pStyle w:val="Heading5"/>
            </w:pPr>
            <w:sdt>
              <w:sdtPr>
                <w:id w:val="-1977980916"/>
                <w:placeholder>
                  <w:docPart w:val="CCDAA1D26216468FB99EA22A73FE9D4C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 • Balsam Elementary School • Santa Fe, NM</w:t>
                </w:r>
              </w:sdtContent>
            </w:sdt>
          </w:p>
          <w:p w14:paraId="22576C7E" w14:textId="77777777" w:rsidR="00092B58" w:rsidRPr="00F079F2" w:rsidRDefault="00000000" w:rsidP="00444441">
            <w:pPr>
              <w:pStyle w:val="Heading4"/>
            </w:pPr>
            <w:sdt>
              <w:sdtPr>
                <w:id w:val="1603226651"/>
                <w:placeholder>
                  <w:docPart w:val="66C9E1684B43416BBB5087C17A66F22E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OCT 20XX </w:t>
                </w:r>
                <w:r w:rsidR="00C17861" w:rsidRPr="00392616">
                  <w:t xml:space="preserve">– </w:t>
                </w:r>
                <w:r w:rsidR="00C17861">
                  <w:t>May 20XX</w:t>
                </w:r>
              </w:sdtContent>
            </w:sdt>
            <w:r w:rsidR="00444441">
              <w:t xml:space="preserve"> </w:t>
            </w:r>
          </w:p>
          <w:p w14:paraId="0EE9D047" w14:textId="77777777" w:rsidR="00092B58" w:rsidRPr="00ED71CF" w:rsidRDefault="00000000" w:rsidP="00444441">
            <w:pPr>
              <w:pStyle w:val="Heading5"/>
            </w:pPr>
            <w:sdt>
              <w:sdtPr>
                <w:id w:val="799808731"/>
                <w:placeholder>
                  <w:docPart w:val="77AA6A9E08424D6FA0F2DA836E747951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3AE7F79B" w14:textId="77777777" w:rsidR="00092B58" w:rsidRPr="00F079F2" w:rsidRDefault="00000000" w:rsidP="00444441">
            <w:pPr>
              <w:pStyle w:val="Heading4"/>
            </w:pPr>
            <w:sdt>
              <w:sdtPr>
                <w:id w:val="550272059"/>
                <w:placeholder>
                  <w:docPart w:val="F1D060DB971147FEBCBFBCF2EECCE6C5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Sep 20XX </w:t>
                </w:r>
                <w:r w:rsidR="00C17861" w:rsidRPr="00392616">
                  <w:t xml:space="preserve">– </w:t>
                </w:r>
                <w:r w:rsidR="00C17861">
                  <w:t>Jun 20XX</w:t>
                </w:r>
              </w:sdtContent>
            </w:sdt>
            <w:r w:rsidR="00444441">
              <w:t xml:space="preserve"> </w:t>
            </w:r>
          </w:p>
          <w:p w14:paraId="7012B78B" w14:textId="77777777" w:rsidR="00092B58" w:rsidRPr="00ED71CF" w:rsidRDefault="00000000" w:rsidP="00444441">
            <w:pPr>
              <w:pStyle w:val="Heading5"/>
            </w:pPr>
            <w:sdt>
              <w:sdtPr>
                <w:id w:val="1873805446"/>
                <w:placeholder>
                  <w:docPart w:val="A20DBBCCAA284F2D888E604D84689A39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19183F38" w14:textId="77777777" w:rsidR="00092B58" w:rsidRPr="00046661" w:rsidRDefault="00000000" w:rsidP="00C17861">
            <w:sdt>
              <w:sdtPr>
                <w:id w:val="751083531"/>
                <w:placeholder>
                  <w:docPart w:val="79DBF7250E30410B87EB9A2D53E9E42A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="00092B58" w:rsidRPr="00F079F2" w14:paraId="6E8461A6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2DCF2758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F251F6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E319FDC" w14:textId="77777777" w:rsidR="00092B58" w:rsidRPr="00300BC8" w:rsidRDefault="00000000" w:rsidP="00300BC8">
            <w:pPr>
              <w:pStyle w:val="Heading1"/>
            </w:pPr>
            <w:sdt>
              <w:sdtPr>
                <w:id w:val="1731808395"/>
                <w:placeholder>
                  <w:docPart w:val="789CE283B5504C0CB8D6E3AACC468D05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60CE89AB" w14:textId="77777777" w:rsidR="00092B58" w:rsidRPr="0091735B" w:rsidRDefault="00092B58" w:rsidP="00690E3F"/>
        </w:tc>
      </w:tr>
      <w:tr w:rsidR="00092B58" w:rsidRPr="00F079F2" w14:paraId="017A38A3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7A3192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7091D7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33BC942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648C9D44" w14:textId="77777777" w:rsidR="00092B58" w:rsidRPr="0091735B" w:rsidRDefault="00092B58" w:rsidP="00690E3F"/>
        </w:tc>
      </w:tr>
      <w:tr w:rsidR="00092B58" w:rsidRPr="00F079F2" w14:paraId="5B04C8A6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48DB6D2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4F743E4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3CF45526" w14:textId="77777777" w:rsidR="00092B58" w:rsidRPr="00FE71AD" w:rsidRDefault="00000000" w:rsidP="00690E3F">
            <w:sdt>
              <w:sdtPr>
                <w:id w:val="-1857424064"/>
                <w:placeholder>
                  <w:docPart w:val="AF0D312D9DB24C95BF536ED3B9EF8ED2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Bellows College | Santa Fe, NM</w:t>
                </w:r>
              </w:sdtContent>
            </w:sdt>
          </w:p>
          <w:p w14:paraId="04736C0C" w14:textId="77777777" w:rsidR="00092B58" w:rsidRPr="00F079F2" w:rsidRDefault="00000000" w:rsidP="00C17861">
            <w:sdt>
              <w:sdtPr>
                <w:id w:val="-1190146520"/>
                <w:placeholder>
                  <w:docPart w:val="6F9E1C4272124BE18F83768DA071FF30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Bachelor’s Degree in Elementary Education</w:t>
                </w:r>
              </w:sdtContent>
            </w:sdt>
          </w:p>
        </w:tc>
      </w:tr>
      <w:tr w:rsidR="00092B58" w:rsidRPr="00F079F2" w14:paraId="7871B31F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61925C4C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6EBC13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5D5FA974" w14:textId="77777777" w:rsidR="00092B58" w:rsidRPr="00300BC8" w:rsidRDefault="00000000" w:rsidP="00300BC8">
            <w:pPr>
              <w:pStyle w:val="Heading1"/>
            </w:pPr>
            <w:sdt>
              <w:sdtPr>
                <w:id w:val="-2024777448"/>
                <w:placeholder>
                  <w:docPart w:val="997DB7286F434CE0BF83743102680CB8"/>
                </w:placeholder>
                <w:temporary/>
                <w:showingPlcHdr/>
                <w15:appearance w15:val="hidden"/>
              </w:sdtPr>
              <w:sdtContent>
                <w:r w:rsidR="00300BC8" w:rsidRPr="00F079F2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39F49E82" w14:textId="77777777" w:rsidR="00092B58" w:rsidRPr="00F079F2" w:rsidRDefault="00092B58" w:rsidP="00690E3F"/>
        </w:tc>
      </w:tr>
      <w:tr w:rsidR="00092B58" w:rsidRPr="00F079F2" w14:paraId="603CEBA9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3CF19A8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BC321D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27F4F571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7B78B176" w14:textId="77777777" w:rsidR="00092B58" w:rsidRPr="00F079F2" w:rsidRDefault="00092B58" w:rsidP="00690E3F"/>
        </w:tc>
      </w:tr>
      <w:tr w:rsidR="00092B58" w:rsidRPr="00F079F2" w14:paraId="4B311995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1C298C89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1012AF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24D99B8C" w14:textId="77777777" w:rsidR="00092B58" w:rsidRPr="000573A9" w:rsidRDefault="00000000" w:rsidP="00C17861">
            <w:sdt>
              <w:sdtPr>
                <w:id w:val="1898552892"/>
                <w:placeholder>
                  <w:docPart w:val="3475364966494CC78F9ACD0D0DBE7725"/>
                </w:placeholder>
                <w:temporary/>
                <w:showingPlcHdr/>
                <w15:appearance w15:val="hidden"/>
              </w:sdtPr>
              <w:sdtContent>
                <w:r w:rsidR="00C17861" w:rsidRPr="000573A9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="00092B58" w:rsidRPr="00F079F2" w14:paraId="53E57897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35AF58A9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2E9205E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48B68DF" w14:textId="77777777" w:rsidR="00092B58" w:rsidRPr="00300BC8" w:rsidRDefault="00000000" w:rsidP="00300BC8">
            <w:pPr>
              <w:pStyle w:val="Heading1"/>
            </w:pPr>
            <w:sdt>
              <w:sdtPr>
                <w:id w:val="1013108874"/>
                <w:placeholder>
                  <w:docPart w:val="6A0F7A2E1972475CAAFA3FA94374CD93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53433217" w14:textId="77777777" w:rsidR="00092B58" w:rsidRPr="00F079F2" w:rsidRDefault="00092B58" w:rsidP="00690E3F"/>
        </w:tc>
      </w:tr>
      <w:tr w:rsidR="00092B58" w:rsidRPr="00F079F2" w14:paraId="205B764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55029B3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F5C80A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6ABFA11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5492D753" w14:textId="77777777" w:rsidR="00092B58" w:rsidRPr="00F079F2" w:rsidRDefault="00092B58" w:rsidP="00690E3F"/>
        </w:tc>
      </w:tr>
      <w:tr w:rsidR="00092B58" w:rsidRPr="00F079F2" w14:paraId="3A764A4E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FD63812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831EB0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7E130366" w14:textId="77777777" w:rsidR="00092B58" w:rsidRPr="00046661" w:rsidRDefault="00000000" w:rsidP="00C17861">
            <w:sdt>
              <w:sdtPr>
                <w:id w:val="-1979909835"/>
                <w:placeholder>
                  <w:docPart w:val="432E987E939A4C73A5D945000BD8CC7B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As a teacher</w:t>
                </w:r>
                <w:r w:rsidR="00A91465">
                  <w:t>,</w:t>
                </w:r>
                <w:r w:rsidR="00C17861"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="00092B58" w:rsidRPr="00F079F2" w14:paraId="4AB6A542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70D5BB0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683687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7A4BB542" w14:textId="77777777" w:rsidR="00092B58" w:rsidRPr="00300BC8" w:rsidRDefault="00000000" w:rsidP="00300BC8">
            <w:pPr>
              <w:pStyle w:val="Heading1"/>
            </w:pPr>
            <w:sdt>
              <w:sdtPr>
                <w:id w:val="-656231711"/>
                <w:placeholder>
                  <w:docPart w:val="F7D07D4E4F6649D5A6C8E7C850F71CAD"/>
                </w:placeholder>
                <w:temporary/>
                <w:showingPlcHdr/>
                <w15:appearance w15:val="hidden"/>
              </w:sdtPr>
              <w:sdtContent>
                <w:r w:rsidR="00300BC8" w:rsidRPr="00ED71CF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457593DF" w14:textId="77777777" w:rsidR="00092B58" w:rsidRPr="00F079F2" w:rsidRDefault="00092B58" w:rsidP="00690E3F"/>
        </w:tc>
      </w:tr>
      <w:tr w:rsidR="00092B58" w:rsidRPr="00F079F2" w14:paraId="73B2260E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5BEEA73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D9306A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3C73550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2F914934" w14:textId="77777777" w:rsidR="00092B58" w:rsidRPr="00F079F2" w:rsidRDefault="00092B58" w:rsidP="00690E3F"/>
        </w:tc>
      </w:tr>
      <w:tr w:rsidR="00092B58" w:rsidRPr="00F079F2" w14:paraId="09EFCE2E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146AE2F2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3911B21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50CAAA30" w14:textId="77777777" w:rsidR="00092B58" w:rsidRPr="00F079F2" w:rsidRDefault="00000000" w:rsidP="00C17861">
            <w:sdt>
              <w:sdtPr>
                <w:id w:val="-303084970"/>
                <w:placeholder>
                  <w:docPart w:val="651485BCF1E245E290A99D0574DF402D"/>
                </w:placeholder>
                <w:temporary/>
                <w:showingPlcHdr/>
                <w15:appearance w15:val="hidden"/>
              </w:sdtPr>
              <w:sdtContent>
                <w:r w:rsidR="00C17861" w:rsidRPr="008E78A4">
                  <w:t>Available upon request.</w:t>
                </w:r>
              </w:sdtContent>
            </w:sdt>
          </w:p>
        </w:tc>
      </w:tr>
      <w:tr w:rsidR="007E19CB" w:rsidRPr="00F079F2" w14:paraId="7C9C8F16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4FC56CEA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63F01B4E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0D54786C" w14:textId="77777777" w:rsidR="007E19CB" w:rsidRDefault="007E19CB" w:rsidP="007E19CB"/>
        </w:tc>
      </w:tr>
    </w:tbl>
    <w:p w14:paraId="1D2A469D" w14:textId="77777777" w:rsidR="004954D6" w:rsidRPr="0006568A" w:rsidRDefault="004954D6" w:rsidP="007520D7"/>
    <w:sectPr w:rsidR="004954D6" w:rsidRPr="0006568A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61EC6" w14:textId="77777777" w:rsidR="00BC6197" w:rsidRDefault="00BC6197" w:rsidP="0085363C">
      <w:pPr>
        <w:spacing w:line="240" w:lineRule="auto"/>
      </w:pPr>
      <w:r>
        <w:separator/>
      </w:r>
    </w:p>
  </w:endnote>
  <w:endnote w:type="continuationSeparator" w:id="0">
    <w:p w14:paraId="3843350A" w14:textId="77777777" w:rsidR="00BC6197" w:rsidRDefault="00BC6197" w:rsidP="0085363C">
      <w:pPr>
        <w:spacing w:line="240" w:lineRule="auto"/>
      </w:pPr>
      <w:r>
        <w:continuationSeparator/>
      </w:r>
    </w:p>
  </w:endnote>
  <w:endnote w:type="continuationNotice" w:id="1">
    <w:p w14:paraId="6294121D" w14:textId="77777777" w:rsidR="00BC6197" w:rsidRDefault="00BC619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A38A09-F137-406E-81C3-862529F4DFDB}"/>
    <w:embedBold r:id="rId2" w:fontKey="{0797DF8F-6EA9-4750-BF11-8A495248F696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553C53D9-43C7-4BC6-AE26-773C590AA7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AFE97E16-95A3-42BB-9E73-3D4F5126C543}"/>
    <w:embedBold r:id="rId5" w:fontKey="{6B98B7AF-126E-43D9-B0EC-3BB790B3F5E5}"/>
    <w:embedItalic r:id="rId6" w:fontKey="{BF706EC2-BA42-4F32-A082-4EB2630CF4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24A4C42-19A9-49CD-A162-759274339F46}"/>
    <w:embedBold r:id="rId8" w:fontKey="{DE0EFD18-5AE8-44B1-92DB-6B02EE9E715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38BE0025-0A40-403D-9AE0-AD6828F4F855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4B2C2825-31B5-4311-BC92-973C3DBBABF9}"/>
    <w:embedBold r:id="rId11" w:fontKey="{66562C93-C1E7-4B06-BCD3-C11DFB81458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56E66" w14:textId="77777777" w:rsidR="00BC6197" w:rsidRDefault="00BC6197" w:rsidP="0085363C">
      <w:pPr>
        <w:spacing w:line="240" w:lineRule="auto"/>
      </w:pPr>
      <w:r>
        <w:separator/>
      </w:r>
    </w:p>
  </w:footnote>
  <w:footnote w:type="continuationSeparator" w:id="0">
    <w:p w14:paraId="07B249BD" w14:textId="77777777" w:rsidR="00BC6197" w:rsidRDefault="00BC6197" w:rsidP="0085363C">
      <w:pPr>
        <w:spacing w:line="240" w:lineRule="auto"/>
      </w:pPr>
      <w:r>
        <w:continuationSeparator/>
      </w:r>
    </w:p>
  </w:footnote>
  <w:footnote w:type="continuationNotice" w:id="1">
    <w:p w14:paraId="33B498C1" w14:textId="77777777" w:rsidR="00BC6197" w:rsidRDefault="00BC619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B7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50A8F"/>
    <w:rsid w:val="00162D53"/>
    <w:rsid w:val="001727CA"/>
    <w:rsid w:val="00187D40"/>
    <w:rsid w:val="001B1A04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B5A56"/>
    <w:rsid w:val="005D1609"/>
    <w:rsid w:val="005F0033"/>
    <w:rsid w:val="005F2035"/>
    <w:rsid w:val="005F3D1A"/>
    <w:rsid w:val="005F7990"/>
    <w:rsid w:val="006025D1"/>
    <w:rsid w:val="00607599"/>
    <w:rsid w:val="00620BB7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197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07E8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427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onnie@example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interestingsite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onnie@example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terestingsite.com" TargetMode="External"/><Relationship Id="rId5" Type="http://schemas.openxmlformats.org/officeDocument/2006/relationships/hyperlink" Target="mailto:tonnie@example.com" TargetMode="External"/><Relationship Id="rId4" Type="http://schemas.openxmlformats.org/officeDocument/2006/relationships/hyperlink" Target="mailto:tonni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5AE57AD9D51461AAABF56DE9D735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B68F5-DC98-4C2A-936A-ECACAB3F4D69}"/>
      </w:docPartPr>
      <w:docPartBody>
        <w:p w:rsidR="00000000" w:rsidRDefault="00000000">
          <w:pPr>
            <w:pStyle w:val="65AE57AD9D51461AAABF56DE9D735370"/>
          </w:pPr>
          <w:r w:rsidRPr="000D44B8">
            <w:rPr>
              <w:rFonts w:ascii="Posterama" w:hAnsi="Posterama" w:cs="Posterama"/>
              <w:sz w:val="100"/>
              <w:szCs w:val="100"/>
            </w:rPr>
            <w:t>Tonnie Thomsen</w:t>
          </w:r>
        </w:p>
      </w:docPartBody>
    </w:docPart>
    <w:docPart>
      <w:docPartPr>
        <w:name w:val="F4E4B084B5AC4409AE91AD9111E37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9CC1C-C0CF-42D0-8E72-D781506D364C}"/>
      </w:docPartPr>
      <w:docPartBody>
        <w:p w:rsidR="00000000" w:rsidRDefault="00000000">
          <w:pPr>
            <w:pStyle w:val="F4E4B084B5AC4409AE91AD9111E37FEF"/>
          </w:pPr>
          <w:r w:rsidRPr="00461532">
            <w:t>OBJECTIVE</w:t>
          </w:r>
        </w:p>
      </w:docPartBody>
    </w:docPart>
    <w:docPart>
      <w:docPartPr>
        <w:name w:val="161214F647AE4B199664AA61FB60B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C0778-55E5-49AB-96CD-31E99BE83C44}"/>
      </w:docPartPr>
      <w:docPartBody>
        <w:p w:rsidR="00000000" w:rsidRDefault="00000000">
          <w:pPr>
            <w:pStyle w:val="161214F647AE4B199664AA61FB60B2EB"/>
          </w:pPr>
          <w:r w:rsidRPr="00495CDE">
            <w:t xml:space="preserve">My primary objective is to provide a safe and nurturing learning environment that encourages student growth and development. I aim to facilitate engaging and challenging instruction that fosters a </w:t>
          </w:r>
          <w:r w:rsidRPr="00495CDE">
            <w:t>love for learning, critical thinking, and problem-solving skills.</w:t>
          </w:r>
        </w:p>
      </w:docPartBody>
    </w:docPart>
    <w:docPart>
      <w:docPartPr>
        <w:name w:val="2C8E66A434794A43AA9775EF2C6C4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3281A-4E7C-4C67-8834-8AB607A67008}"/>
      </w:docPartPr>
      <w:docPartBody>
        <w:p w:rsidR="00000000" w:rsidRDefault="00000000">
          <w:pPr>
            <w:pStyle w:val="2C8E66A434794A43AA9775EF2C6C44D6"/>
          </w:pPr>
          <w:r>
            <w:t>skills</w:t>
          </w:r>
        </w:p>
      </w:docPartBody>
    </w:docPart>
    <w:docPart>
      <w:docPartPr>
        <w:name w:val="5DC623FBFC3E44B1AA988A86E86B1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7953B-FAD4-442C-8E64-2521B5A4AF4E}"/>
      </w:docPartPr>
      <w:docPartBody>
        <w:p w:rsidR="00000000" w:rsidRDefault="00000000">
          <w:pPr>
            <w:pStyle w:val="5DC623FBFC3E44B1AA988A86E86B148C"/>
          </w:pPr>
          <w:r>
            <w:t>Communication</w:t>
          </w:r>
        </w:p>
      </w:docPartBody>
    </w:docPart>
    <w:docPart>
      <w:docPartPr>
        <w:name w:val="9FB8DE101D5B45EBA510A5D8E02F9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55EEF-6E82-47FE-A3B5-E9114FF9D956}"/>
      </w:docPartPr>
      <w:docPartBody>
        <w:p w:rsidR="00000000" w:rsidRDefault="00000000">
          <w:pPr>
            <w:pStyle w:val="9FB8DE101D5B45EBA510A5D8E02F9F30"/>
          </w:pPr>
          <w:r>
            <w:t>Problem-solving</w:t>
          </w:r>
        </w:p>
      </w:docPartBody>
    </w:docPart>
    <w:docPart>
      <w:docPartPr>
        <w:name w:val="80628BB1118846969ABB5B52A8B1D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6CBA-6341-4300-93C1-876BA052E326}"/>
      </w:docPartPr>
      <w:docPartBody>
        <w:p w:rsidR="00000000" w:rsidRDefault="00000000">
          <w:pPr>
            <w:pStyle w:val="80628BB1118846969ABB5B52A8B1DD82"/>
          </w:pPr>
          <w:r>
            <w:t>Critical thinking</w:t>
          </w:r>
        </w:p>
      </w:docPartBody>
    </w:docPart>
    <w:docPart>
      <w:docPartPr>
        <w:name w:val="ED9845EFA613499296C1833B72BCF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0319A-96AF-4F73-B50D-B76C91250888}"/>
      </w:docPartPr>
      <w:docPartBody>
        <w:p w:rsidR="00000000" w:rsidRDefault="00000000">
          <w:pPr>
            <w:pStyle w:val="ED9845EFA613499296C1833B72BCFA54"/>
          </w:pPr>
          <w:r>
            <w:t>Time management</w:t>
          </w:r>
        </w:p>
      </w:docPartBody>
    </w:docPart>
    <w:docPart>
      <w:docPartPr>
        <w:name w:val="6AA4012C7BF44858948DA4D24E3FA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920D1-4A16-4AF7-A23E-865ED2A34502}"/>
      </w:docPartPr>
      <w:docPartBody>
        <w:p w:rsidR="00000000" w:rsidRDefault="00000000">
          <w:pPr>
            <w:pStyle w:val="6AA4012C7BF44858948DA4D24E3FA145"/>
          </w:pPr>
          <w:r>
            <w:t>Lesson planning</w:t>
          </w:r>
        </w:p>
      </w:docPartBody>
    </w:docPart>
    <w:docPart>
      <w:docPartPr>
        <w:name w:val="4BD3988EE619463E854127D208A37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2E025-EEAE-4A39-B1CB-194CB75BC497}"/>
      </w:docPartPr>
      <w:docPartBody>
        <w:p w:rsidR="00000000" w:rsidRDefault="00000000">
          <w:pPr>
            <w:pStyle w:val="4BD3988EE619463E854127D208A37E24"/>
          </w:pPr>
          <w:r>
            <w:t>Leadership</w:t>
          </w:r>
        </w:p>
      </w:docPartBody>
    </w:docPart>
    <w:docPart>
      <w:docPartPr>
        <w:name w:val="73487B9596B542BAB3FEBD2392E68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8EF3A-153A-4739-BF18-1A0BC3E08D5D}"/>
      </w:docPartPr>
      <w:docPartBody>
        <w:p w:rsidR="00000000" w:rsidRDefault="00000000">
          <w:pPr>
            <w:pStyle w:val="73487B9596B542BAB3FEBD2392E6869C"/>
          </w:pPr>
          <w:r>
            <w:t>Creative writing</w:t>
          </w:r>
        </w:p>
      </w:docPartBody>
    </w:docPart>
    <w:docPart>
      <w:docPartPr>
        <w:name w:val="FEE0EF8676DB472990BCA74474C1E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98810-4587-487C-8492-FDF66385197F}"/>
      </w:docPartPr>
      <w:docPartBody>
        <w:p w:rsidR="00000000" w:rsidRDefault="00000000">
          <w:pPr>
            <w:pStyle w:val="FEE0EF8676DB472990BCA74474C1E7E4"/>
          </w:pPr>
          <w:r w:rsidRPr="00461532">
            <w:t>ADDRESS</w:t>
          </w:r>
        </w:p>
      </w:docPartBody>
    </w:docPart>
    <w:docPart>
      <w:docPartPr>
        <w:name w:val="E6F9C8DB8BA44CA5A404C01D20CC2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E3B45-84CB-47D6-A24B-1C4064A03A04}"/>
      </w:docPartPr>
      <w:docPartBody>
        <w:p w:rsidR="00000000" w:rsidRDefault="00000000">
          <w:pPr>
            <w:pStyle w:val="E6F9C8DB8BA44CA5A404C01D20CC29E0"/>
          </w:pPr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46292E61DE6A475DB836A7A46FDED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57E84-0ADA-4936-8AF1-42EDD28A8BE5}"/>
      </w:docPartPr>
      <w:docPartBody>
        <w:p w:rsidR="00000000" w:rsidRDefault="00000000">
          <w:pPr>
            <w:pStyle w:val="46292E61DE6A475DB836A7A46FDED08E"/>
          </w:pPr>
          <w:r w:rsidRPr="00461532">
            <w:t>PHONE</w:t>
          </w:r>
        </w:p>
      </w:docPartBody>
    </w:docPart>
    <w:docPart>
      <w:docPartPr>
        <w:name w:val="76BD985AD5024D9F890948993E3A7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32CD9-3E9D-4A2C-9D39-17A265E8CF67}"/>
      </w:docPartPr>
      <w:docPartBody>
        <w:p w:rsidR="00000000" w:rsidRDefault="00000000">
          <w:pPr>
            <w:pStyle w:val="76BD985AD5024D9F890948993E3A7E15"/>
          </w:pPr>
          <w:hyperlink r:id="rId4" w:history="1">
            <w:r w:rsidRPr="00495CDE">
              <w:t>706.555.0123</w:t>
            </w:r>
          </w:hyperlink>
        </w:p>
      </w:docPartBody>
    </w:docPart>
    <w:docPart>
      <w:docPartPr>
        <w:name w:val="9D893250995D4E58AE2B28FB58F0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C80E2-0B06-46D0-8B8C-D29130C0FBAA}"/>
      </w:docPartPr>
      <w:docPartBody>
        <w:p w:rsidR="00000000" w:rsidRDefault="00000000">
          <w:pPr>
            <w:pStyle w:val="9D893250995D4E58AE2B28FB58F013F7"/>
          </w:pPr>
          <w:r w:rsidRPr="00461532">
            <w:t>EMAIL</w:t>
          </w:r>
        </w:p>
      </w:docPartBody>
    </w:docPart>
    <w:docPart>
      <w:docPartPr>
        <w:name w:val="FE4D5021795F4F7BBABAC8E1D09AB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2E5DA-1285-4D6D-BD6B-4D98BBDF6C96}"/>
      </w:docPartPr>
      <w:docPartBody>
        <w:p w:rsidR="00000000" w:rsidRDefault="00000000">
          <w:pPr>
            <w:pStyle w:val="FE4D5021795F4F7BBABAC8E1D09AB2D4"/>
          </w:pPr>
          <w:hyperlink r:id="rId5" w:history="1">
            <w:r w:rsidRPr="00495CDE">
              <w:t>tonnie@example.com</w:t>
            </w:r>
          </w:hyperlink>
        </w:p>
      </w:docPartBody>
    </w:docPart>
    <w:docPart>
      <w:docPartPr>
        <w:name w:val="B381049844EB4A4181E7B4C441920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60FC-4694-4AEF-A34E-E7699D7E54CD}"/>
      </w:docPartPr>
      <w:docPartBody>
        <w:p w:rsidR="00000000" w:rsidRDefault="00000000">
          <w:pPr>
            <w:pStyle w:val="B381049844EB4A4181E7B4C4419205CD"/>
          </w:pPr>
          <w:r w:rsidRPr="00690E3F">
            <w:rPr>
              <w:rStyle w:val="Heading1Char"/>
              <w:b w:val="0"/>
            </w:rPr>
            <w:t>WEBSITE</w:t>
          </w:r>
        </w:p>
      </w:docPartBody>
    </w:docPart>
    <w:docPart>
      <w:docPartPr>
        <w:name w:val="D0C4609AF9EA49D7A01B9D7ECBC95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6776E-20FE-4B4B-BD64-E3E2DCC83238}"/>
      </w:docPartPr>
      <w:docPartBody>
        <w:p w:rsidR="00000000" w:rsidRDefault="00000000">
          <w:pPr>
            <w:pStyle w:val="D0C4609AF9EA49D7A01B9D7ECBC958D5"/>
          </w:pPr>
          <w:hyperlink r:id="rId6" w:history="1">
            <w:r w:rsidRPr="00690E3F">
              <w:t>www.interestingsite.com</w:t>
            </w:r>
          </w:hyperlink>
        </w:p>
      </w:docPartBody>
    </w:docPart>
    <w:docPart>
      <w:docPartPr>
        <w:name w:val="ED2A1652AF92462ABE32C986613BE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2A46-FF30-4191-B0EF-C0BF36EE51A1}"/>
      </w:docPartPr>
      <w:docPartBody>
        <w:p w:rsidR="00000000" w:rsidRDefault="00000000">
          <w:pPr>
            <w:pStyle w:val="ED2A1652AF92462ABE32C986613BE4CF"/>
          </w:pPr>
          <w:r>
            <w:t>EXPERIENCE</w:t>
          </w:r>
        </w:p>
      </w:docPartBody>
    </w:docPart>
    <w:docPart>
      <w:docPartPr>
        <w:name w:val="8577B999F5414C87ACBF1FC57272E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78DC8-376D-446F-9CA8-E3BD39D5C095}"/>
      </w:docPartPr>
      <w:docPartBody>
        <w:p w:rsidR="00000000" w:rsidRDefault="00000000">
          <w:pPr>
            <w:pStyle w:val="8577B999F5414C87ACBF1FC57272EFCE"/>
          </w:pPr>
          <w:r>
            <w:t>Jan 20XX</w:t>
          </w:r>
          <w:r>
            <w:t xml:space="preserve">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CCDAA1D26216468FB99EA22A73FE9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BA26-581D-4110-88EC-0CDCDB96FA83}"/>
      </w:docPartPr>
      <w:docPartBody>
        <w:p w:rsidR="00000000" w:rsidRDefault="00000000">
          <w:pPr>
            <w:pStyle w:val="CCDAA1D26216468FB99EA22A73FE9D4C"/>
          </w:pPr>
          <w:r w:rsidRPr="00ED71CF">
            <w:t>Teacher • Balsam Elementary School • Santa Fe, NM</w:t>
          </w:r>
        </w:p>
      </w:docPartBody>
    </w:docPart>
    <w:docPart>
      <w:docPartPr>
        <w:name w:val="66C9E1684B43416BBB5087C17A66F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09839-2A62-4779-9340-5E75B1C70512}"/>
      </w:docPartPr>
      <w:docPartBody>
        <w:p w:rsidR="00000000" w:rsidRDefault="00000000">
          <w:pPr>
            <w:pStyle w:val="66C9E1684B43416BBB5087C17A66F22E"/>
          </w:pPr>
          <w:r>
            <w:t xml:space="preserve">OCT 20XX </w:t>
          </w:r>
          <w:r w:rsidRPr="00392616">
            <w:t xml:space="preserve">– </w:t>
          </w:r>
          <w:r>
            <w:t>May 20XX</w:t>
          </w:r>
        </w:p>
      </w:docPartBody>
    </w:docPart>
    <w:docPart>
      <w:docPartPr>
        <w:name w:val="77AA6A9E08424D6FA0F2DA836E747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44942-CDA9-414B-A755-873FF128D7B1}"/>
      </w:docPartPr>
      <w:docPartBody>
        <w:p w:rsidR="00000000" w:rsidRDefault="00000000">
          <w:pPr>
            <w:pStyle w:val="77AA6A9E08424D6FA0F2DA836E747951"/>
          </w:pPr>
          <w:r w:rsidRPr="00ED71CF">
            <w:t xml:space="preserve">Teacher’s Aide • Balsam </w:t>
          </w:r>
          <w:r w:rsidRPr="00ED71CF">
            <w:t>Elementary School • Santa Fe, NM</w:t>
          </w:r>
        </w:p>
      </w:docPartBody>
    </w:docPart>
    <w:docPart>
      <w:docPartPr>
        <w:name w:val="F1D060DB971147FEBCBFBCF2EECCE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7E274-B2E1-4C49-96CD-80783874BCF0}"/>
      </w:docPartPr>
      <w:docPartBody>
        <w:p w:rsidR="00000000" w:rsidRDefault="00000000">
          <w:pPr>
            <w:pStyle w:val="F1D060DB971147FEBCBFBCF2EECCE6C5"/>
          </w:pPr>
          <w:r>
            <w:t xml:space="preserve">Sep 20XX </w:t>
          </w:r>
          <w:r w:rsidRPr="00392616">
            <w:t xml:space="preserve">– </w:t>
          </w:r>
          <w:r>
            <w:t>Jun 20XX</w:t>
          </w:r>
        </w:p>
      </w:docPartBody>
    </w:docPart>
    <w:docPart>
      <w:docPartPr>
        <w:name w:val="A20DBBCCAA284F2D888E604D84689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C031-6750-4BBE-BCD1-0F2E3B515935}"/>
      </w:docPartPr>
      <w:docPartBody>
        <w:p w:rsidR="00000000" w:rsidRDefault="00000000">
          <w:pPr>
            <w:pStyle w:val="A20DBBCCAA284F2D888E604D84689A39"/>
          </w:pPr>
          <w:r w:rsidRPr="00ED71CF">
            <w:t>Teacher’s Aide • Balsam Elementary School • Santa Fe, NM</w:t>
          </w:r>
        </w:p>
      </w:docPartBody>
    </w:docPart>
    <w:docPart>
      <w:docPartPr>
        <w:name w:val="79DBF7250E30410B87EB9A2D53E9E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1B89C-2F4E-4359-B21D-1482848D1E75}"/>
      </w:docPartPr>
      <w:docPartBody>
        <w:p w:rsidR="00000000" w:rsidRDefault="00000000">
          <w:pPr>
            <w:pStyle w:val="79DBF7250E30410B87EB9A2D53E9E42A"/>
          </w:pPr>
          <w:r w:rsidRPr="00046661">
            <w:t xml:space="preserve">Key responsibilities: planning and delivering effective instruction across various subjects and grade levels, assessing and </w:t>
          </w:r>
          <w:r w:rsidRPr="00046661">
            <w:t>monitoring student progress, and providing individualized support and intervention as needed.</w:t>
          </w:r>
        </w:p>
      </w:docPartBody>
    </w:docPart>
    <w:docPart>
      <w:docPartPr>
        <w:name w:val="789CE283B5504C0CB8D6E3AACC468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0696A-B00C-429F-AFF6-31A8A42BEEB0}"/>
      </w:docPartPr>
      <w:docPartBody>
        <w:p w:rsidR="00000000" w:rsidRDefault="00000000">
          <w:pPr>
            <w:pStyle w:val="789CE283B5504C0CB8D6E3AACC468D05"/>
          </w:pPr>
          <w:r>
            <w:t>EDUCATION</w:t>
          </w:r>
        </w:p>
      </w:docPartBody>
    </w:docPart>
    <w:docPart>
      <w:docPartPr>
        <w:name w:val="AF0D312D9DB24C95BF536ED3B9EF8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A1FB2-601A-441B-8CE3-5C1A1074F38F}"/>
      </w:docPartPr>
      <w:docPartBody>
        <w:p w:rsidR="00000000" w:rsidRDefault="00000000">
          <w:pPr>
            <w:pStyle w:val="AF0D312D9DB24C95BF536ED3B9EF8ED2"/>
          </w:pPr>
          <w:r w:rsidRPr="00FE71AD">
            <w:t>Bellows College | Santa Fe, NM</w:t>
          </w:r>
        </w:p>
      </w:docPartBody>
    </w:docPart>
    <w:docPart>
      <w:docPartPr>
        <w:name w:val="6F9E1C4272124BE18F83768DA071F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DB7D7-0E84-40F6-A491-87B803F7FC12}"/>
      </w:docPartPr>
      <w:docPartBody>
        <w:p w:rsidR="00000000" w:rsidRDefault="00000000">
          <w:pPr>
            <w:pStyle w:val="6F9E1C4272124BE18F83768DA071FF30"/>
          </w:pPr>
          <w:r w:rsidRPr="00FE71AD">
            <w:t>Bachelor’s Degree in Elementary Education</w:t>
          </w:r>
        </w:p>
      </w:docPartBody>
    </w:docPart>
    <w:docPart>
      <w:docPartPr>
        <w:name w:val="997DB7286F434CE0BF83743102680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3BA4-BB9E-4C73-92D5-FD4A4CFE1054}"/>
      </w:docPartPr>
      <w:docPartBody>
        <w:p w:rsidR="00000000" w:rsidRDefault="00000000">
          <w:pPr>
            <w:pStyle w:val="997DB7286F434CE0BF83743102680CB8"/>
          </w:pPr>
          <w:r w:rsidRPr="00F079F2">
            <w:t>COMMUNICATION</w:t>
          </w:r>
        </w:p>
      </w:docPartBody>
    </w:docPart>
    <w:docPart>
      <w:docPartPr>
        <w:name w:val="3475364966494CC78F9ACD0D0DBE7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13D66-2EC7-4EF7-BC1E-D03A572CFC99}"/>
      </w:docPartPr>
      <w:docPartBody>
        <w:p w:rsidR="00000000" w:rsidRDefault="00000000">
          <w:pPr>
            <w:pStyle w:val="3475364966494CC78F9ACD0D0DBE7725"/>
          </w:pPr>
          <w:r w:rsidRPr="000573A9">
            <w:t xml:space="preserve">Collaborating with </w:t>
          </w:r>
          <w:r w:rsidRPr="000573A9">
            <w:t>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6A0F7A2E1972475CAAFA3FA94374C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998F4-09E7-4513-8379-BD1D3E85ADA5}"/>
      </w:docPartPr>
      <w:docPartBody>
        <w:p w:rsidR="00000000" w:rsidRDefault="00000000">
          <w:pPr>
            <w:pStyle w:val="6A0F7A2E1972475CAAFA3FA94374CD93"/>
          </w:pPr>
          <w:r w:rsidRPr="00690E3F">
            <w:t>LEADERSHIP</w:t>
          </w:r>
        </w:p>
      </w:docPartBody>
    </w:docPart>
    <w:docPart>
      <w:docPartPr>
        <w:name w:val="432E987E939A4C73A5D945000BD8C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D9B8C-19E3-48F3-890A-D518571D590D}"/>
      </w:docPartPr>
      <w:docPartBody>
        <w:p w:rsidR="00000000" w:rsidRDefault="00000000">
          <w:pPr>
            <w:pStyle w:val="432E987E939A4C73A5D945000BD8CC7B"/>
          </w:pPr>
          <w:r w:rsidRPr="00046661">
            <w:t>As a teacher</w:t>
          </w:r>
          <w:r>
            <w:t>,</w:t>
          </w:r>
          <w:r w:rsidRPr="00046661">
            <w:t xml:space="preserve"> I maintain a positive classroom environment that promotes student engagement, behavior management, and social-emotional development.</w:t>
          </w:r>
        </w:p>
      </w:docPartBody>
    </w:docPart>
    <w:docPart>
      <w:docPartPr>
        <w:name w:val="F7D07D4E4F6649D5A6C8E7C850F7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DAA4E-C71C-4F59-A175-E15E675DB89C}"/>
      </w:docPartPr>
      <w:docPartBody>
        <w:p w:rsidR="00000000" w:rsidRDefault="00000000">
          <w:pPr>
            <w:pStyle w:val="F7D07D4E4F6649D5A6C8E7C850F71CAD"/>
          </w:pPr>
          <w:r w:rsidRPr="00ED71CF">
            <w:t>REFERENCES</w:t>
          </w:r>
        </w:p>
      </w:docPartBody>
    </w:docPart>
    <w:docPart>
      <w:docPartPr>
        <w:name w:val="651485BCF1E245E290A99D0574DF4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DFF84-92BA-4E4C-A7E7-0843D86026AE}"/>
      </w:docPartPr>
      <w:docPartBody>
        <w:p w:rsidR="00000000" w:rsidRDefault="00000000">
          <w:pPr>
            <w:pStyle w:val="651485BCF1E245E290A99D0574DF402D"/>
          </w:pPr>
          <w:r w:rsidRPr="008E78A4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AD"/>
    <w:rsid w:val="005B5A56"/>
    <w:rsid w:val="00BB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AE57AD9D51461AAABF56DE9D735370">
    <w:name w:val="65AE57AD9D51461AAABF56DE9D735370"/>
  </w:style>
  <w:style w:type="paragraph" w:customStyle="1" w:styleId="F4E4B084B5AC4409AE91AD9111E37FEF">
    <w:name w:val="F4E4B084B5AC4409AE91AD9111E37FEF"/>
  </w:style>
  <w:style w:type="paragraph" w:customStyle="1" w:styleId="161214F647AE4B199664AA61FB60B2EB">
    <w:name w:val="161214F647AE4B199664AA61FB60B2EB"/>
  </w:style>
  <w:style w:type="paragraph" w:customStyle="1" w:styleId="2C8E66A434794A43AA9775EF2C6C44D6">
    <w:name w:val="2C8E66A434794A43AA9775EF2C6C44D6"/>
  </w:style>
  <w:style w:type="paragraph" w:customStyle="1" w:styleId="5DC623FBFC3E44B1AA988A86E86B148C">
    <w:name w:val="5DC623FBFC3E44B1AA988A86E86B148C"/>
  </w:style>
  <w:style w:type="paragraph" w:customStyle="1" w:styleId="9FB8DE101D5B45EBA510A5D8E02F9F30">
    <w:name w:val="9FB8DE101D5B45EBA510A5D8E02F9F30"/>
  </w:style>
  <w:style w:type="paragraph" w:customStyle="1" w:styleId="80628BB1118846969ABB5B52A8B1DD82">
    <w:name w:val="80628BB1118846969ABB5B52A8B1DD82"/>
  </w:style>
  <w:style w:type="paragraph" w:customStyle="1" w:styleId="ED9845EFA613499296C1833B72BCFA54">
    <w:name w:val="ED9845EFA613499296C1833B72BCFA54"/>
  </w:style>
  <w:style w:type="paragraph" w:customStyle="1" w:styleId="6AA4012C7BF44858948DA4D24E3FA145">
    <w:name w:val="6AA4012C7BF44858948DA4D24E3FA145"/>
  </w:style>
  <w:style w:type="paragraph" w:customStyle="1" w:styleId="4BD3988EE619463E854127D208A37E24">
    <w:name w:val="4BD3988EE619463E854127D208A37E24"/>
  </w:style>
  <w:style w:type="paragraph" w:customStyle="1" w:styleId="73487B9596B542BAB3FEBD2392E6869C">
    <w:name w:val="73487B9596B542BAB3FEBD2392E6869C"/>
  </w:style>
  <w:style w:type="paragraph" w:customStyle="1" w:styleId="FEE0EF8676DB472990BCA74474C1E7E4">
    <w:name w:val="FEE0EF8676DB472990BCA74474C1E7E4"/>
  </w:style>
  <w:style w:type="paragraph" w:customStyle="1" w:styleId="E6F9C8DB8BA44CA5A404C01D20CC29E0">
    <w:name w:val="E6F9C8DB8BA44CA5A404C01D20CC29E0"/>
  </w:style>
  <w:style w:type="paragraph" w:customStyle="1" w:styleId="46292E61DE6A475DB836A7A46FDED08E">
    <w:name w:val="46292E61DE6A475DB836A7A46FDED08E"/>
  </w:style>
  <w:style w:type="paragraph" w:customStyle="1" w:styleId="76BD985AD5024D9F890948993E3A7E15">
    <w:name w:val="76BD985AD5024D9F890948993E3A7E15"/>
  </w:style>
  <w:style w:type="paragraph" w:customStyle="1" w:styleId="9D893250995D4E58AE2B28FB58F013F7">
    <w:name w:val="9D893250995D4E58AE2B28FB58F013F7"/>
  </w:style>
  <w:style w:type="paragraph" w:customStyle="1" w:styleId="FE4D5021795F4F7BBABAC8E1D09AB2D4">
    <w:name w:val="FE4D5021795F4F7BBABAC8E1D09AB2D4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14:ligatures w14:val="none"/>
    </w:rPr>
  </w:style>
  <w:style w:type="paragraph" w:customStyle="1" w:styleId="B381049844EB4A4181E7B4C4419205CD">
    <w:name w:val="B381049844EB4A4181E7B4C4419205CD"/>
  </w:style>
  <w:style w:type="paragraph" w:customStyle="1" w:styleId="D0C4609AF9EA49D7A01B9D7ECBC958D5">
    <w:name w:val="D0C4609AF9EA49D7A01B9D7ECBC958D5"/>
  </w:style>
  <w:style w:type="paragraph" w:customStyle="1" w:styleId="ED2A1652AF92462ABE32C986613BE4CF">
    <w:name w:val="ED2A1652AF92462ABE32C986613BE4CF"/>
  </w:style>
  <w:style w:type="paragraph" w:customStyle="1" w:styleId="8577B999F5414C87ACBF1FC57272EFCE">
    <w:name w:val="8577B999F5414C87ACBF1FC57272EFCE"/>
  </w:style>
  <w:style w:type="paragraph" w:customStyle="1" w:styleId="CCDAA1D26216468FB99EA22A73FE9D4C">
    <w:name w:val="CCDAA1D26216468FB99EA22A73FE9D4C"/>
  </w:style>
  <w:style w:type="paragraph" w:customStyle="1" w:styleId="66C9E1684B43416BBB5087C17A66F22E">
    <w:name w:val="66C9E1684B43416BBB5087C17A66F22E"/>
  </w:style>
  <w:style w:type="paragraph" w:customStyle="1" w:styleId="77AA6A9E08424D6FA0F2DA836E747951">
    <w:name w:val="77AA6A9E08424D6FA0F2DA836E747951"/>
  </w:style>
  <w:style w:type="paragraph" w:customStyle="1" w:styleId="F1D060DB971147FEBCBFBCF2EECCE6C5">
    <w:name w:val="F1D060DB971147FEBCBFBCF2EECCE6C5"/>
  </w:style>
  <w:style w:type="paragraph" w:customStyle="1" w:styleId="A20DBBCCAA284F2D888E604D84689A39">
    <w:name w:val="A20DBBCCAA284F2D888E604D84689A39"/>
  </w:style>
  <w:style w:type="paragraph" w:customStyle="1" w:styleId="79DBF7250E30410B87EB9A2D53E9E42A">
    <w:name w:val="79DBF7250E30410B87EB9A2D53E9E42A"/>
  </w:style>
  <w:style w:type="paragraph" w:customStyle="1" w:styleId="789CE283B5504C0CB8D6E3AACC468D05">
    <w:name w:val="789CE283B5504C0CB8D6E3AACC468D05"/>
  </w:style>
  <w:style w:type="paragraph" w:customStyle="1" w:styleId="AF0D312D9DB24C95BF536ED3B9EF8ED2">
    <w:name w:val="AF0D312D9DB24C95BF536ED3B9EF8ED2"/>
  </w:style>
  <w:style w:type="paragraph" w:customStyle="1" w:styleId="6F9E1C4272124BE18F83768DA071FF30">
    <w:name w:val="6F9E1C4272124BE18F83768DA071FF30"/>
  </w:style>
  <w:style w:type="paragraph" w:customStyle="1" w:styleId="997DB7286F434CE0BF83743102680CB8">
    <w:name w:val="997DB7286F434CE0BF83743102680CB8"/>
  </w:style>
  <w:style w:type="paragraph" w:customStyle="1" w:styleId="3475364966494CC78F9ACD0D0DBE7725">
    <w:name w:val="3475364966494CC78F9ACD0D0DBE7725"/>
  </w:style>
  <w:style w:type="paragraph" w:customStyle="1" w:styleId="6A0F7A2E1972475CAAFA3FA94374CD93">
    <w:name w:val="6A0F7A2E1972475CAAFA3FA94374CD93"/>
  </w:style>
  <w:style w:type="paragraph" w:customStyle="1" w:styleId="432E987E939A4C73A5D945000BD8CC7B">
    <w:name w:val="432E987E939A4C73A5D945000BD8CC7B"/>
  </w:style>
  <w:style w:type="paragraph" w:customStyle="1" w:styleId="F7D07D4E4F6649D5A6C8E7C850F71CAD">
    <w:name w:val="F7D07D4E4F6649D5A6C8E7C850F71CAD"/>
  </w:style>
  <w:style w:type="paragraph" w:customStyle="1" w:styleId="651485BCF1E245E290A99D0574DF402D">
    <w:name w:val="651485BCF1E245E290A99D0574DF40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resume.dotx</Template>
  <TotalTime>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2024-06-28T09:07:00Z</dcterms:created>
  <dcterms:modified xsi:type="dcterms:W3CDTF">2024-06-28T09:08:00Z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