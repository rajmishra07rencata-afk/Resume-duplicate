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00864" w14:textId="77777777" w:rsidR="00BF435B" w:rsidRPr="00BF435B" w:rsidRDefault="00BF435B">
      <w:pPr>
        <w:rPr>
          <w:rFonts w:ascii="Rockwell" w:hAnsi="Rockwell"/>
        </w:rPr>
      </w:pPr>
    </w:p>
    <w:tbl>
      <w:tblPr>
        <w:tblW w:w="4958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50"/>
        <w:gridCol w:w="917"/>
        <w:gridCol w:w="3118"/>
        <w:gridCol w:w="3924"/>
      </w:tblGrid>
      <w:tr w:rsidR="00BF435B" w:rsidRPr="00BF435B" w14:paraId="4C95A9F1" w14:textId="77777777" w:rsidTr="00B714A1">
        <w:trPr>
          <w:trHeight w:val="2808"/>
        </w:trPr>
        <w:tc>
          <w:tcPr>
            <w:tcW w:w="10710" w:type="dxa"/>
            <w:gridSpan w:val="4"/>
            <w:tcBorders>
              <w:bottom w:val="single" w:sz="4" w:space="0" w:color="000000" w:themeColor="text1"/>
            </w:tcBorders>
          </w:tcPr>
          <w:p w14:paraId="093EE2F6" w14:textId="77777777" w:rsidR="00BF435B" w:rsidRPr="001540E8" w:rsidRDefault="00000000" w:rsidP="00A93A43">
            <w:pPr>
              <w:pStyle w:val="Title"/>
              <w:rPr>
                <w:szCs w:val="96"/>
              </w:rPr>
            </w:pPr>
            <w:sdt>
              <w:sdtPr>
                <w:id w:val="-2128154612"/>
                <w:placeholder>
                  <w:docPart w:val="CC425CF47D3F4960849AD4A19D0C84F3"/>
                </w:placeholder>
                <w:temporary/>
                <w:showingPlcHdr/>
                <w15:appearance w15:val="hidden"/>
              </w:sdtPr>
              <w:sdtContent>
                <w:r w:rsidR="001540E8" w:rsidRPr="001540E8">
                  <w:t>Angelica</w:t>
                </w:r>
                <w:r w:rsidR="001540E8" w:rsidRPr="001540E8">
                  <w:br/>
                  <w:t>Astrom</w:t>
                </w:r>
              </w:sdtContent>
            </w:sdt>
          </w:p>
        </w:tc>
      </w:tr>
      <w:tr w:rsidR="00A60A68" w:rsidRPr="001540E8" w14:paraId="0B068F64" w14:textId="77777777" w:rsidTr="00B714A1">
        <w:trPr>
          <w:trHeight w:val="710"/>
        </w:trPr>
        <w:tc>
          <w:tcPr>
            <w:tcW w:w="6786" w:type="dxa"/>
            <w:gridSpan w:val="3"/>
            <w:tcBorders>
              <w:top w:val="single" w:sz="4" w:space="0" w:color="000000" w:themeColor="text1"/>
            </w:tcBorders>
            <w:vAlign w:val="bottom"/>
          </w:tcPr>
          <w:p w14:paraId="24A573B2" w14:textId="77777777" w:rsidR="00A60A68" w:rsidRPr="001540E8" w:rsidRDefault="00000000" w:rsidP="001540E8">
            <w:pPr>
              <w:pStyle w:val="Subtitle"/>
              <w:rPr>
                <w:lang w:val="it-IT"/>
              </w:rPr>
            </w:pPr>
            <w:sdt>
              <w:sdtPr>
                <w:id w:val="1815216784"/>
                <w:placeholder>
                  <w:docPart w:val="6073EF5042DF461A86AA2352D2E60C9B"/>
                </w:placeholder>
                <w:temporary/>
                <w:showingPlcHdr/>
                <w15:appearance w15:val="hidden"/>
              </w:sdtPr>
              <w:sdtContent>
                <w:r w:rsidR="001540E8" w:rsidRPr="001540E8">
                  <w:t>UI/UX Designer</w:t>
                </w:r>
              </w:sdtContent>
            </w:sdt>
          </w:p>
        </w:tc>
        <w:tc>
          <w:tcPr>
            <w:tcW w:w="3924" w:type="dxa"/>
            <w:tcBorders>
              <w:top w:val="single" w:sz="4" w:space="0" w:color="000000" w:themeColor="text1"/>
            </w:tcBorders>
            <w:vAlign w:val="bottom"/>
          </w:tcPr>
          <w:p w14:paraId="7A5431C7" w14:textId="77777777" w:rsidR="00A60A68" w:rsidRPr="001540E8" w:rsidRDefault="00000000" w:rsidP="001540E8">
            <w:pPr>
              <w:pStyle w:val="Subtitle"/>
            </w:pPr>
            <w:sdt>
              <w:sdtPr>
                <w:id w:val="-1704474398"/>
                <w:placeholder>
                  <w:docPart w:val="E58B341812144ED18C087189DE1DC7CB"/>
                </w:placeholder>
                <w:showingPlcHdr/>
                <w15:appearance w15:val="hidden"/>
              </w:sdtPr>
              <w:sdtContent>
                <w:r w:rsidR="001540E8" w:rsidRPr="001540E8">
                  <w:t>Contact</w:t>
                </w:r>
              </w:sdtContent>
            </w:sdt>
          </w:p>
        </w:tc>
      </w:tr>
      <w:tr w:rsidR="00A60A68" w:rsidRPr="00020BEB" w14:paraId="2229E37A" w14:textId="77777777" w:rsidTr="00B714A1">
        <w:trPr>
          <w:trHeight w:val="2073"/>
        </w:trPr>
        <w:tc>
          <w:tcPr>
            <w:tcW w:w="6786" w:type="dxa"/>
            <w:gridSpan w:val="3"/>
            <w:tcBorders>
              <w:bottom w:val="single" w:sz="6" w:space="0" w:color="7F7F7F" w:themeColor="text1" w:themeTint="80"/>
            </w:tcBorders>
          </w:tcPr>
          <w:p w14:paraId="15B7989E" w14:textId="77777777" w:rsidR="001540E8" w:rsidRDefault="001540E8" w:rsidP="00B07D4F"/>
          <w:p w14:paraId="3F669C19" w14:textId="77777777" w:rsidR="00A60A68" w:rsidRDefault="00000000" w:rsidP="001540E8">
            <w:sdt>
              <w:sdtPr>
                <w:id w:val="-1345475568"/>
                <w:placeholder>
                  <w:docPart w:val="1EAB2364142B4C319F92BD8982626BE1"/>
                </w:placeholder>
                <w:temporary/>
                <w:showingPlcHdr/>
                <w15:appearance w15:val="hidden"/>
              </w:sdtPr>
              <w:sdtContent>
                <w:r w:rsidR="001540E8" w:rsidRPr="009B4B3C">
                  <w:t>I am passionate about designing digital experiences that are both visually stunning and intuitive, and always strive to create designs that delight and engage users.</w:t>
                </w:r>
              </w:sdtContent>
            </w:sdt>
          </w:p>
        </w:tc>
        <w:tc>
          <w:tcPr>
            <w:tcW w:w="3924" w:type="dxa"/>
            <w:tcBorders>
              <w:bottom w:val="single" w:sz="6" w:space="0" w:color="7F7F7F" w:themeColor="text1" w:themeTint="80"/>
            </w:tcBorders>
          </w:tcPr>
          <w:p w14:paraId="5E7F357C" w14:textId="77777777" w:rsidR="00B07D4F" w:rsidRDefault="00B07D4F" w:rsidP="001540E8">
            <w:pPr>
              <w:rPr>
                <w:noProof/>
                <w:lang w:val="it-IT"/>
              </w:rPr>
            </w:pPr>
          </w:p>
          <w:p w14:paraId="5133BE0C" w14:textId="77777777" w:rsidR="001540E8" w:rsidRPr="003F1D3E" w:rsidRDefault="00000000" w:rsidP="001540E8">
            <w:pPr>
              <w:rPr>
                <w:b/>
                <w:caps/>
                <w:noProof/>
                <w:lang w:val="it-IT"/>
              </w:rPr>
            </w:pPr>
            <w:sdt>
              <w:sdtPr>
                <w:rPr>
                  <w:noProof/>
                  <w:lang w:val="it-IT"/>
                </w:rPr>
                <w:id w:val="373516044"/>
                <w:placeholder>
                  <w:docPart w:val="8EF1A345F9EB4A08BDDA8F37065BEC6F"/>
                </w:placeholder>
                <w:temporary/>
                <w:showingPlcHdr/>
                <w15:appearance w15:val="hidden"/>
              </w:sdtPr>
              <w:sdtContent>
                <w:hyperlink r:id="rId8" w:history="1">
                  <w:r w:rsidR="001540E8" w:rsidRPr="003F1D3E">
                    <w:rPr>
                      <w:lang w:val="it-IT"/>
                    </w:rPr>
                    <w:t>angelica@example.com</w:t>
                  </w:r>
                </w:hyperlink>
              </w:sdtContent>
            </w:sdt>
          </w:p>
          <w:p w14:paraId="490EB0B2" w14:textId="77777777" w:rsidR="001540E8" w:rsidRPr="00B714A1" w:rsidRDefault="00000000" w:rsidP="001540E8">
            <w:pPr>
              <w:rPr>
                <w:lang w:val="it-IT"/>
              </w:rPr>
            </w:pPr>
            <w:sdt>
              <w:sdtPr>
                <w:rPr>
                  <w:noProof/>
                  <w:lang w:val="it-IT"/>
                </w:rPr>
                <w:id w:val="-1895805189"/>
                <w:placeholder>
                  <w:docPart w:val="FD30E98883EF4082AA5D607EF3B38AD4"/>
                </w:placeholder>
                <w:temporary/>
                <w:showingPlcHdr/>
                <w15:appearance w15:val="hidden"/>
              </w:sdtPr>
              <w:sdtContent>
                <w:r w:rsidR="001540E8" w:rsidRPr="00B714A1">
                  <w:rPr>
                    <w:lang w:val="it-IT"/>
                  </w:rPr>
                  <w:t>www.interestingsite.com</w:t>
                </w:r>
              </w:sdtContent>
            </w:sdt>
          </w:p>
          <w:p w14:paraId="539D6A70" w14:textId="77777777" w:rsidR="001540E8" w:rsidRPr="003F1D3E" w:rsidRDefault="00000000" w:rsidP="001540E8">
            <w:pPr>
              <w:rPr>
                <w:b/>
                <w:caps/>
                <w:noProof/>
                <w:lang w:val="it-IT"/>
              </w:rPr>
            </w:pPr>
            <w:sdt>
              <w:sdtPr>
                <w:rPr>
                  <w:noProof/>
                  <w:lang w:val="it-IT"/>
                </w:rPr>
                <w:id w:val="-1334449499"/>
                <w:placeholder>
                  <w:docPart w:val="15686D0CE82F4848AAB6E50B56CC12FA"/>
                </w:placeholder>
                <w:temporary/>
                <w:showingPlcHdr/>
                <w15:appearance w15:val="hidden"/>
              </w:sdtPr>
              <w:sdtContent>
                <w:r w:rsidR="001540E8" w:rsidRPr="00020BEB">
                  <w:t>(212) 555-0155</w:t>
                </w:r>
              </w:sdtContent>
            </w:sdt>
          </w:p>
          <w:p w14:paraId="5909395B" w14:textId="77777777" w:rsidR="001540E8" w:rsidRPr="003F1D3E" w:rsidRDefault="00000000" w:rsidP="001540E8">
            <w:pPr>
              <w:rPr>
                <w:b/>
                <w:caps/>
                <w:noProof/>
                <w:lang w:val="it-IT"/>
              </w:rPr>
            </w:pPr>
            <w:sdt>
              <w:sdtPr>
                <w:rPr>
                  <w:noProof/>
                  <w:lang w:val="it-IT"/>
                </w:rPr>
                <w:id w:val="504550862"/>
                <w:placeholder>
                  <w:docPart w:val="F9C2C48F3DC4463387FC46A6066186B7"/>
                </w:placeholder>
                <w:temporary/>
                <w:showingPlcHdr/>
                <w15:appearance w15:val="hidden"/>
              </w:sdtPr>
              <w:sdtContent>
                <w:r w:rsidR="001540E8" w:rsidRPr="008377D9">
                  <w:t>New York City, NY</w:t>
                </w:r>
              </w:sdtContent>
            </w:sdt>
          </w:p>
          <w:p w14:paraId="51EA3CC3" w14:textId="77777777" w:rsidR="000F4065" w:rsidRPr="000F4065" w:rsidRDefault="000F4065" w:rsidP="001540E8"/>
        </w:tc>
      </w:tr>
      <w:tr w:rsidR="00B714A1" w:rsidRPr="00020BEB" w14:paraId="4BCAD177" w14:textId="77777777" w:rsidTr="00B714A1">
        <w:trPr>
          <w:trHeight w:val="8265"/>
        </w:trPr>
        <w:tc>
          <w:tcPr>
            <w:tcW w:w="2751" w:type="dxa"/>
            <w:tcBorders>
              <w:top w:val="single" w:sz="6" w:space="0" w:color="7F7F7F" w:themeColor="text1" w:themeTint="80"/>
            </w:tcBorders>
          </w:tcPr>
          <w:p w14:paraId="3C08829B" w14:textId="77777777" w:rsidR="00B714A1" w:rsidRPr="001540E8" w:rsidRDefault="00B714A1" w:rsidP="00B714A1">
            <w:pPr>
              <w:pStyle w:val="Subtitle"/>
            </w:pPr>
          </w:p>
          <w:p w14:paraId="2D87527F" w14:textId="77777777" w:rsidR="00B714A1" w:rsidRPr="00B714A1" w:rsidRDefault="00000000" w:rsidP="00B714A1">
            <w:pPr>
              <w:pStyle w:val="Subtitle"/>
            </w:pPr>
            <w:sdt>
              <w:sdtPr>
                <w:id w:val="-1334530411"/>
                <w:placeholder>
                  <w:docPart w:val="27ACABAF61AE4729ACB0D586182612F6"/>
                </w:placeholder>
                <w:temporary/>
                <w:showingPlcHdr/>
                <w15:appearance w15:val="hidden"/>
              </w:sdtPr>
              <w:sdtContent>
                <w:r w:rsidR="00B714A1" w:rsidRPr="00DC5A3D">
                  <w:t xml:space="preserve">UX </w:t>
                </w:r>
                <w:r w:rsidR="00B714A1" w:rsidRPr="00B714A1">
                  <w:t>Manager</w:t>
                </w:r>
              </w:sdtContent>
            </w:sdt>
          </w:p>
          <w:p w14:paraId="3B7491FA" w14:textId="77777777" w:rsidR="00B714A1" w:rsidRPr="009B4B3C" w:rsidRDefault="00B714A1" w:rsidP="00B714A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0210F45F" w14:textId="77777777" w:rsidR="00B714A1" w:rsidRPr="00AF13A5" w:rsidRDefault="00000000" w:rsidP="00B714A1">
            <w:pPr>
              <w:pStyle w:val="Heading1"/>
            </w:pPr>
            <w:sdt>
              <w:sdtPr>
                <w:rPr>
                  <w:lang w:val="it-IT"/>
                </w:rPr>
                <w:id w:val="-1614356511"/>
                <w:placeholder>
                  <w:docPart w:val="9A9BAB54AD0D4C4794547EA557202FCA"/>
                </w:placeholder>
                <w:temporary/>
                <w:showingPlcHdr/>
                <w15:appearance w15:val="hidden"/>
              </w:sdtPr>
              <w:sdtContent>
                <w:r w:rsidR="00B714A1" w:rsidRPr="00B714A1">
                  <w:t>LIFEDREAMER GAMING</w:t>
                </w:r>
              </w:sdtContent>
            </w:sdt>
          </w:p>
          <w:p w14:paraId="5F7B9E1A" w14:textId="77777777" w:rsidR="00B714A1" w:rsidRPr="00B714A1" w:rsidRDefault="00000000" w:rsidP="00B714A1">
            <w:pPr>
              <w:rPr>
                <w:lang w:val="it-IT"/>
              </w:rPr>
            </w:pPr>
            <w:sdt>
              <w:sdtPr>
                <w:rPr>
                  <w:lang w:val="it-IT"/>
                </w:rPr>
                <w:id w:val="-1601255649"/>
                <w:placeholder>
                  <w:docPart w:val="202A60937AC94579B1C364A4621372A2"/>
                </w:placeholder>
                <w:temporary/>
                <w:showingPlcHdr/>
                <w15:appearance w15:val="hidden"/>
              </w:sdtPr>
              <w:sdtContent>
                <w:r w:rsidR="00B714A1" w:rsidRPr="00D27DEB">
                  <w:rPr>
                    <w:lang w:val="it-IT"/>
                  </w:rPr>
                  <w:t>333 3rd Avenue</w:t>
                </w:r>
              </w:sdtContent>
            </w:sdt>
          </w:p>
          <w:p w14:paraId="246D3121" w14:textId="77777777" w:rsidR="00B714A1" w:rsidRDefault="00000000" w:rsidP="00B714A1">
            <w:pPr>
              <w:rPr>
                <w:lang w:val="it-IT"/>
              </w:rPr>
            </w:pPr>
            <w:sdt>
              <w:sdtPr>
                <w:rPr>
                  <w:lang w:val="it-IT"/>
                </w:rPr>
                <w:id w:val="84735397"/>
                <w:placeholder>
                  <w:docPart w:val="C93C4AD4844548129741CF6B59C27D24"/>
                </w:placeholder>
                <w:temporary/>
                <w:showingPlcHdr/>
                <w15:appearance w15:val="hidden"/>
              </w:sdtPr>
              <w:sdtContent>
                <w:r w:rsidR="00B714A1" w:rsidRPr="00D27DEB">
                  <w:rPr>
                    <w:lang w:val="it-IT"/>
                  </w:rPr>
                  <w:t>Seattle, WA 98765</w:t>
                </w:r>
              </w:sdtContent>
            </w:sdt>
          </w:p>
          <w:p w14:paraId="0C0275C4" w14:textId="77777777" w:rsidR="00394687" w:rsidRDefault="00394687" w:rsidP="00B714A1">
            <w:pPr>
              <w:rPr>
                <w:lang w:val="it-IT"/>
              </w:rPr>
            </w:pPr>
          </w:p>
          <w:p w14:paraId="556C8B36" w14:textId="77777777" w:rsidR="00394687" w:rsidRDefault="00394687" w:rsidP="00B714A1">
            <w:pPr>
              <w:rPr>
                <w:lang w:val="it-IT"/>
              </w:rPr>
            </w:pPr>
            <w:r>
              <w:rPr>
                <w:noProof/>
                <w:lang w:val="it-IT"/>
              </w:rPr>
              <mc:AlternateContent>
                <mc:Choice Requires="wps">
                  <w:drawing>
                    <wp:inline distT="0" distB="0" distL="0" distR="0" wp14:anchorId="30E54E46" wp14:editId="67F8955D">
                      <wp:extent cx="1737360" cy="0"/>
                      <wp:effectExtent l="0" t="0" r="0" b="0"/>
                      <wp:docPr id="1" name="Straight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32F3F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" strokecolor="black [3213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0257A7F" w14:textId="77777777" w:rsidR="00B714A1" w:rsidRPr="00B07D4F" w:rsidRDefault="00B714A1" w:rsidP="00B714A1">
            <w:pPr>
              <w:rPr>
                <w:lang w:val="it-IT"/>
              </w:rPr>
            </w:pPr>
          </w:p>
        </w:tc>
        <w:tc>
          <w:tcPr>
            <w:tcW w:w="917" w:type="dxa"/>
            <w:tcBorders>
              <w:top w:val="single" w:sz="6" w:space="0" w:color="7F7F7F" w:themeColor="text1" w:themeTint="80"/>
            </w:tcBorders>
          </w:tcPr>
          <w:p w14:paraId="78D938D8" w14:textId="77777777" w:rsidR="00B714A1" w:rsidRPr="009841D7" w:rsidRDefault="00B714A1" w:rsidP="00B714A1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7042" w:type="dxa"/>
            <w:gridSpan w:val="2"/>
            <w:tcBorders>
              <w:top w:val="single" w:sz="6" w:space="0" w:color="7F7F7F" w:themeColor="text1" w:themeTint="80"/>
            </w:tcBorders>
          </w:tcPr>
          <w:p w14:paraId="4066A716" w14:textId="77777777" w:rsidR="00B714A1" w:rsidRDefault="00B714A1" w:rsidP="00B714A1">
            <w:pPr>
              <w:pStyle w:val="Subtitle"/>
            </w:pPr>
          </w:p>
          <w:p w14:paraId="3D24D122" w14:textId="77777777" w:rsidR="00B714A1" w:rsidRPr="00CA07A7" w:rsidRDefault="00000000" w:rsidP="00B714A1">
            <w:pPr>
              <w:pStyle w:val="Subtitle"/>
            </w:pPr>
            <w:sdt>
              <w:sdtPr>
                <w:id w:val="1832800197"/>
                <w:placeholder>
                  <w:docPart w:val="64C6487FB0B947E6A44467F08F487180"/>
                </w:placeholder>
                <w:temporary/>
                <w:showingPlcHdr/>
                <w15:appearance w15:val="hidden"/>
              </w:sdtPr>
              <w:sdtContent>
                <w:r w:rsidR="00B714A1" w:rsidRPr="00B714A1">
                  <w:t>Dear Joseph Price:</w:t>
                </w:r>
              </w:sdtContent>
            </w:sdt>
          </w:p>
          <w:p w14:paraId="4877CC89" w14:textId="77777777" w:rsidR="00B714A1" w:rsidRDefault="00B714A1" w:rsidP="00B714A1">
            <w:pPr>
              <w:pStyle w:val="Heading1"/>
            </w:pPr>
          </w:p>
          <w:p w14:paraId="36EE6CAD" w14:textId="77777777" w:rsidR="00B714A1" w:rsidRDefault="00000000" w:rsidP="00B714A1">
            <w:pPr>
              <w:rPr>
                <w:szCs w:val="20"/>
              </w:rPr>
            </w:pPr>
            <w:sdt>
              <w:sdtPr>
                <w:rPr>
                  <w:szCs w:val="20"/>
                </w:rPr>
                <w:id w:val="-1253583352"/>
                <w:placeholder>
                  <w:docPart w:val="AA84D052253D466E9D575FE86E9405CF"/>
                </w:placeholder>
                <w:temporary/>
                <w:showingPlcHdr/>
                <w15:appearance w15:val="hidden"/>
              </w:sdtPr>
              <w:sdtContent>
                <w:r w:rsidR="00B714A1" w:rsidRPr="00CA07A7">
                  <w:rPr>
                    <w:szCs w:val="20"/>
                  </w:rPr>
      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      </w:r>
              </w:sdtContent>
            </w:sdt>
          </w:p>
          <w:p w14:paraId="73CBF892" w14:textId="77777777" w:rsidR="00B714A1" w:rsidRDefault="00B714A1" w:rsidP="00B714A1">
            <w:pPr>
              <w:rPr>
                <w:szCs w:val="20"/>
              </w:rPr>
            </w:pPr>
          </w:p>
          <w:p w14:paraId="730BDD11" w14:textId="77777777" w:rsidR="00B714A1" w:rsidRPr="00394687" w:rsidRDefault="00000000" w:rsidP="00394687">
            <w:pPr>
              <w:pStyle w:val="ListBullet"/>
            </w:pPr>
            <w:sdt>
              <w:sdtPr>
                <w:id w:val="1175225281"/>
                <w:placeholder>
                  <w:docPart w:val="C98DF6A4A4DF4844A247389344DD4299"/>
                </w:placeholder>
                <w:temporary/>
                <w:showingPlcHdr/>
                <w15:appearance w15:val="hidden"/>
              </w:sdtPr>
              <w:sdtContent>
                <w:r w:rsidR="00B714A1" w:rsidRPr="00394687">
                  <w:t>UI/UX design</w:t>
                </w:r>
              </w:sdtContent>
            </w:sdt>
          </w:p>
          <w:p w14:paraId="292CC1E6" w14:textId="77777777" w:rsidR="00B714A1" w:rsidRPr="008477E1" w:rsidRDefault="00000000" w:rsidP="00394687">
            <w:pPr>
              <w:pStyle w:val="ListBullet"/>
            </w:pPr>
            <w:sdt>
              <w:sdtPr>
                <w:id w:val="209381668"/>
                <w:placeholder>
                  <w:docPart w:val="87C9CFF8B3AA445389AEE0A22C13CA31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User research</w:t>
                </w:r>
              </w:sdtContent>
            </w:sdt>
          </w:p>
          <w:p w14:paraId="35175D9C" w14:textId="77777777" w:rsidR="00B714A1" w:rsidRPr="008477E1" w:rsidRDefault="00000000" w:rsidP="00394687">
            <w:pPr>
              <w:pStyle w:val="ListBullet"/>
            </w:pPr>
            <w:sdt>
              <w:sdtPr>
                <w:id w:val="644006767"/>
                <w:placeholder>
                  <w:docPart w:val="5D129D105D564513875C78C5E5057437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Usability testing</w:t>
                </w:r>
              </w:sdtContent>
            </w:sdt>
          </w:p>
          <w:p w14:paraId="5C6F0755" w14:textId="77777777" w:rsidR="00B714A1" w:rsidRPr="008477E1" w:rsidRDefault="00000000" w:rsidP="00394687">
            <w:pPr>
              <w:pStyle w:val="ListBullet"/>
            </w:pPr>
            <w:sdt>
              <w:sdtPr>
                <w:id w:val="2008082230"/>
                <w:placeholder>
                  <w:docPart w:val="FB3C9CA59B214D59B61329A764726BB7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Wireframing &amp; prototyping</w:t>
                </w:r>
              </w:sdtContent>
            </w:sdt>
          </w:p>
          <w:p w14:paraId="2A7923AB" w14:textId="77777777" w:rsidR="00B714A1" w:rsidRPr="008477E1" w:rsidRDefault="00000000" w:rsidP="00394687">
            <w:pPr>
              <w:pStyle w:val="ListBullet"/>
            </w:pPr>
            <w:sdt>
              <w:sdtPr>
                <w:id w:val="2077163647"/>
                <w:placeholder>
                  <w:docPart w:val="676ED53E89BA42BABA6F58929D8A49C3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Project management &amp; leadership</w:t>
                </w:r>
              </w:sdtContent>
            </w:sdt>
          </w:p>
          <w:p w14:paraId="045A1E28" w14:textId="77777777" w:rsidR="00B714A1" w:rsidRDefault="00B714A1" w:rsidP="00B714A1"/>
          <w:p w14:paraId="10439F81" w14:textId="77777777" w:rsidR="008477E1" w:rsidRPr="008477E1" w:rsidRDefault="00000000" w:rsidP="008477E1">
            <w:sdt>
              <w:sdtPr>
                <w:id w:val="1584714980"/>
                <w:placeholder>
                  <w:docPart w:val="E7FD53A6E4A0419F923E484B4D677F26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I would welcome the opportunity to further discuss this position</w:t>
                </w:r>
                <w:r w:rsidR="00082B86">
                  <w:t xml:space="preserve"> </w:t>
                </w:r>
                <w:r w:rsidR="00B714A1" w:rsidRPr="008477E1">
                  <w:t>with you. If you have questions or would like to schedule an interview, please contact me by phone at</w:t>
                </w:r>
              </w:sdtContent>
            </w:sdt>
            <w:r w:rsidR="008477E1" w:rsidRPr="008477E1">
              <w:t xml:space="preserve"> </w:t>
            </w:r>
            <w:sdt>
              <w:sdtPr>
                <w:rPr>
                  <w:rStyle w:val="Bold"/>
                </w:rPr>
                <w:id w:val="-622065672"/>
                <w:placeholder>
                  <w:docPart w:val="3A44F9843E564F61B556DE7829A88A62"/>
                </w:placeholder>
                <w:temporary/>
                <w:showingPlcHdr/>
                <w15:appearance w15:val="hidden"/>
              </w:sdtPr>
              <w:sdtContent>
                <w:r w:rsidR="008477E1" w:rsidRPr="008477E1">
                  <w:rPr>
                    <w:rStyle w:val="Bold"/>
                  </w:rPr>
                  <w:t>(212) 555-0155</w:t>
                </w:r>
              </w:sdtContent>
            </w:sdt>
            <w:r w:rsidR="008477E1" w:rsidRPr="008477E1">
              <w:t xml:space="preserve"> </w:t>
            </w:r>
            <w:sdt>
              <w:sdtPr>
                <w:id w:val="1757543214"/>
                <w:placeholder>
                  <w:docPart w:val="F708502733C94F7389A94A5387CC96F4"/>
                </w:placeholder>
                <w:temporary/>
                <w:showingPlcHdr/>
                <w15:appearance w15:val="hidden"/>
              </w:sdtPr>
              <w:sdtContent>
                <w:r w:rsidR="008477E1" w:rsidRPr="008477E1">
                  <w:t>or by email at</w:t>
                </w:r>
              </w:sdtContent>
            </w:sdt>
            <w:r w:rsidR="008477E1" w:rsidRPr="008477E1">
              <w:t xml:space="preserve"> </w:t>
            </w:r>
            <w:sdt>
              <w:sdtPr>
                <w:rPr>
                  <w:rStyle w:val="Bold"/>
                </w:rPr>
                <w:id w:val="1017114005"/>
                <w:placeholder>
                  <w:docPart w:val="CFA8281024D04AF79EB8C91C9F198EEC"/>
                </w:placeholder>
                <w:temporary/>
                <w:showingPlcHdr/>
                <w15:appearance w15:val="hidden"/>
              </w:sdtPr>
              <w:sdtContent>
                <w:r w:rsidR="008477E1" w:rsidRPr="008477E1">
                  <w:rPr>
                    <w:rStyle w:val="Bold"/>
                  </w:rPr>
                  <w:t>angelica@example.com.</w:t>
                </w:r>
              </w:sdtContent>
            </w:sdt>
            <w:r w:rsidR="008477E1" w:rsidRPr="008477E1">
              <w:t xml:space="preserve"> </w:t>
            </w:r>
            <w:sdt>
              <w:sdtPr>
                <w:id w:val="-1895807178"/>
                <w:placeholder>
                  <w:docPart w:val="B94F5C62809E4DFC8EFDAE92ED3AD0C9"/>
                </w:placeholder>
                <w:temporary/>
                <w:showingPlcHdr/>
                <w15:appearance w15:val="hidden"/>
              </w:sdtPr>
              <w:sdtContent>
                <w:r w:rsidR="008477E1" w:rsidRPr="008477E1">
                  <w:t>I have enclosed my resume for your review, and I look forward to hearing from you.</w:t>
                </w:r>
              </w:sdtContent>
            </w:sdt>
            <w:r w:rsidR="008477E1" w:rsidRPr="008477E1">
              <w:t xml:space="preserve"> </w:t>
            </w:r>
          </w:p>
          <w:p w14:paraId="0D4AC978" w14:textId="77777777" w:rsidR="008477E1" w:rsidRPr="008477E1" w:rsidRDefault="008477E1" w:rsidP="008477E1"/>
          <w:p w14:paraId="091FBD84" w14:textId="77777777" w:rsidR="008477E1" w:rsidRPr="008477E1" w:rsidRDefault="008477E1" w:rsidP="008477E1"/>
          <w:p w14:paraId="21B617EB" w14:textId="77777777" w:rsidR="008477E1" w:rsidRPr="008477E1" w:rsidRDefault="00000000" w:rsidP="008477E1">
            <w:pPr>
              <w:rPr>
                <w:rStyle w:val="Bold"/>
              </w:rPr>
            </w:pPr>
            <w:sdt>
              <w:sdtPr>
                <w:rPr>
                  <w:rStyle w:val="Bold"/>
                </w:rPr>
                <w:id w:val="1621110808"/>
                <w:placeholder>
                  <w:docPart w:val="56E774750FB94365A8BB1D477CC617CC"/>
                </w:placeholder>
                <w:temporary/>
                <w:showingPlcHdr/>
                <w15:appearance w15:val="hidden"/>
              </w:sdtPr>
              <w:sdtContent>
                <w:r w:rsidR="008477E1" w:rsidRPr="008477E1">
                  <w:rPr>
                    <w:rStyle w:val="Bold"/>
                  </w:rPr>
                  <w:t>Sincerely,</w:t>
                </w:r>
              </w:sdtContent>
            </w:sdt>
            <w:r w:rsidR="008477E1" w:rsidRPr="008477E1">
              <w:rPr>
                <w:rStyle w:val="Bold"/>
              </w:rPr>
              <w:t xml:space="preserve"> </w:t>
            </w:r>
          </w:p>
          <w:p w14:paraId="61C0573A" w14:textId="77777777" w:rsidR="008477E1" w:rsidRPr="008477E1" w:rsidRDefault="008477E1" w:rsidP="008477E1"/>
          <w:p w14:paraId="2ADF4980" w14:textId="77777777" w:rsidR="00B714A1" w:rsidRPr="008477E1" w:rsidRDefault="00B714A1" w:rsidP="008477E1"/>
          <w:p w14:paraId="53138FE3" w14:textId="77777777" w:rsidR="00B714A1" w:rsidRPr="008477E1" w:rsidRDefault="00000000" w:rsidP="008477E1">
            <w:sdt>
              <w:sdtPr>
                <w:id w:val="-9295208"/>
                <w:placeholder>
                  <w:docPart w:val="8C7C625EDE1149559E98DEA457022730"/>
                </w:placeholder>
                <w:temporary/>
                <w:showingPlcHdr/>
                <w15:appearance w15:val="hidden"/>
              </w:sdtPr>
              <w:sdtContent>
                <w:r w:rsidR="00B714A1" w:rsidRPr="008477E1">
                  <w:t>Angelica Astrom</w:t>
                </w:r>
              </w:sdtContent>
            </w:sdt>
          </w:p>
          <w:p w14:paraId="3083CFE2" w14:textId="77777777" w:rsidR="00B714A1" w:rsidRPr="00082B86" w:rsidRDefault="00000000" w:rsidP="008477E1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-908300787"/>
                <w:placeholder>
                  <w:docPart w:val="C060CBFADF264CDE85DC2C963205D098"/>
                </w:placeholder>
                <w:temporary/>
                <w:showingPlcHdr/>
                <w15:appearance w15:val="hidden"/>
              </w:sdtPr>
              <w:sdtContent>
                <w:r w:rsidR="00B714A1" w:rsidRPr="00082B86">
                  <w:rPr>
                    <w:rStyle w:val="Emphasis"/>
                  </w:rPr>
                  <w:t>Enclosure</w:t>
                </w:r>
              </w:sdtContent>
            </w:sdt>
          </w:p>
        </w:tc>
      </w:tr>
    </w:tbl>
    <w:p w14:paraId="3ED29D32" w14:textId="77777777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46870AFE" wp14:editId="45BD95EE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75A991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152D9545" wp14:editId="10C42853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504BAABA" wp14:editId="01E192B7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5C63499" wp14:editId="5FDC9B50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2D3F32B7" wp14:editId="6C896A79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6EC6958C" wp14:editId="536403C9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5D30E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3EF20D76" wp14:editId="66FB40BB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8821F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FEF301B" wp14:editId="26156469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96A0FE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1DB9D980" wp14:editId="7DD9D6A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290D4FCA" wp14:editId="7EBAC0FC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5D8A841F" wp14:editId="25FB8DC7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3E7AD014" wp14:editId="088D5F5E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290534B" wp14:editId="65D83C49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2BC48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8DA6C5" wp14:editId="5C439CC5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15A04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1540E8">
      <w:pgSz w:w="12240" w:h="15840" w:code="1"/>
      <w:pgMar w:top="432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69FED" w14:textId="77777777" w:rsidR="001805E0" w:rsidRDefault="001805E0" w:rsidP="00AA35A8">
      <w:pPr>
        <w:spacing w:line="240" w:lineRule="auto"/>
      </w:pPr>
      <w:r>
        <w:separator/>
      </w:r>
    </w:p>
  </w:endnote>
  <w:endnote w:type="continuationSeparator" w:id="0">
    <w:p w14:paraId="0DAF3A23" w14:textId="77777777" w:rsidR="001805E0" w:rsidRDefault="001805E0" w:rsidP="00AA35A8">
      <w:pPr>
        <w:spacing w:line="240" w:lineRule="auto"/>
      </w:pPr>
      <w:r>
        <w:continuationSeparator/>
      </w:r>
    </w:p>
  </w:endnote>
  <w:endnote w:type="continuationNotice" w:id="1">
    <w:p w14:paraId="7C700308" w14:textId="77777777" w:rsidR="001805E0" w:rsidRDefault="001805E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26781" w14:textId="77777777" w:rsidR="001805E0" w:rsidRDefault="001805E0" w:rsidP="00AA35A8">
      <w:pPr>
        <w:spacing w:line="240" w:lineRule="auto"/>
      </w:pPr>
      <w:r>
        <w:separator/>
      </w:r>
    </w:p>
  </w:footnote>
  <w:footnote w:type="continuationSeparator" w:id="0">
    <w:p w14:paraId="49818023" w14:textId="77777777" w:rsidR="001805E0" w:rsidRDefault="001805E0" w:rsidP="00AA35A8">
      <w:pPr>
        <w:spacing w:line="240" w:lineRule="auto"/>
      </w:pPr>
      <w:r>
        <w:continuationSeparator/>
      </w:r>
    </w:p>
  </w:footnote>
  <w:footnote w:type="continuationNotice" w:id="1">
    <w:p w14:paraId="705029D4" w14:textId="77777777" w:rsidR="001805E0" w:rsidRDefault="001805E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55pt;height:14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1" type="#_x0000_t75" style="width:14.15pt;height:14.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755CAA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714D"/>
    <w:multiLevelType w:val="hybridMultilevel"/>
    <w:tmpl w:val="86A63524"/>
    <w:lvl w:ilvl="0" w:tplc="F79A825C">
      <w:start w:val="1"/>
      <w:numFmt w:val="bullet"/>
      <w:pStyle w:val="ListBullet"/>
      <w:lvlText w:val=""/>
      <w:lvlJc w:val="left"/>
      <w:pPr>
        <w:ind w:left="723" w:hanging="43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27943"/>
    <w:multiLevelType w:val="hybridMultilevel"/>
    <w:tmpl w:val="BD528D40"/>
    <w:lvl w:ilvl="0" w:tplc="754C52C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" w15:restartNumberingAfterBreak="0">
    <w:nsid w:val="4C89615F"/>
    <w:multiLevelType w:val="hybridMultilevel"/>
    <w:tmpl w:val="6F44F1E8"/>
    <w:lvl w:ilvl="0" w:tplc="0C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14464">
    <w:abstractNumId w:val="3"/>
  </w:num>
  <w:num w:numId="2" w16cid:durableId="1349873809">
    <w:abstractNumId w:val="11"/>
  </w:num>
  <w:num w:numId="3" w16cid:durableId="1152595701">
    <w:abstractNumId w:val="5"/>
  </w:num>
  <w:num w:numId="4" w16cid:durableId="1535651604">
    <w:abstractNumId w:val="6"/>
  </w:num>
  <w:num w:numId="5" w16cid:durableId="1029377591">
    <w:abstractNumId w:val="4"/>
  </w:num>
  <w:num w:numId="6" w16cid:durableId="475495411">
    <w:abstractNumId w:val="7"/>
  </w:num>
  <w:num w:numId="7" w16cid:durableId="1960378983">
    <w:abstractNumId w:val="1"/>
  </w:num>
  <w:num w:numId="8" w16cid:durableId="1031877372">
    <w:abstractNumId w:val="10"/>
  </w:num>
  <w:num w:numId="9" w16cid:durableId="289291630">
    <w:abstractNumId w:val="9"/>
  </w:num>
  <w:num w:numId="10" w16cid:durableId="380248909">
    <w:abstractNumId w:val="8"/>
  </w:num>
  <w:num w:numId="11" w16cid:durableId="2054765160">
    <w:abstractNumId w:val="0"/>
  </w:num>
  <w:num w:numId="12" w16cid:durableId="1175652079">
    <w:abstractNumId w:val="0"/>
  </w:num>
  <w:num w:numId="13" w16cid:durableId="66657639">
    <w:abstractNumId w:val="0"/>
  </w:num>
  <w:num w:numId="14" w16cid:durableId="1419017642">
    <w:abstractNumId w:val="0"/>
  </w:num>
  <w:num w:numId="15" w16cid:durableId="1549687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F5"/>
    <w:rsid w:val="000004DE"/>
    <w:rsid w:val="0000752A"/>
    <w:rsid w:val="000128D5"/>
    <w:rsid w:val="00016465"/>
    <w:rsid w:val="00020833"/>
    <w:rsid w:val="00020BEB"/>
    <w:rsid w:val="00033263"/>
    <w:rsid w:val="000334C1"/>
    <w:rsid w:val="000350EB"/>
    <w:rsid w:val="00036784"/>
    <w:rsid w:val="00046CF7"/>
    <w:rsid w:val="00050557"/>
    <w:rsid w:val="00082B86"/>
    <w:rsid w:val="000873F6"/>
    <w:rsid w:val="00096F05"/>
    <w:rsid w:val="000A74E6"/>
    <w:rsid w:val="000B286F"/>
    <w:rsid w:val="000D134B"/>
    <w:rsid w:val="000F4065"/>
    <w:rsid w:val="000F792A"/>
    <w:rsid w:val="0010041D"/>
    <w:rsid w:val="00124ED6"/>
    <w:rsid w:val="001441C0"/>
    <w:rsid w:val="001540E8"/>
    <w:rsid w:val="00167789"/>
    <w:rsid w:val="001805E0"/>
    <w:rsid w:val="00194704"/>
    <w:rsid w:val="001B160B"/>
    <w:rsid w:val="001D7FE7"/>
    <w:rsid w:val="00203213"/>
    <w:rsid w:val="0021157F"/>
    <w:rsid w:val="0021588A"/>
    <w:rsid w:val="002236D5"/>
    <w:rsid w:val="00232511"/>
    <w:rsid w:val="00243756"/>
    <w:rsid w:val="0027193E"/>
    <w:rsid w:val="00286072"/>
    <w:rsid w:val="002A5EE5"/>
    <w:rsid w:val="002A7891"/>
    <w:rsid w:val="002C4E0C"/>
    <w:rsid w:val="002E7306"/>
    <w:rsid w:val="003263DA"/>
    <w:rsid w:val="00331DCE"/>
    <w:rsid w:val="00334FEA"/>
    <w:rsid w:val="003469F5"/>
    <w:rsid w:val="003514CA"/>
    <w:rsid w:val="00352A17"/>
    <w:rsid w:val="00380411"/>
    <w:rsid w:val="003877F8"/>
    <w:rsid w:val="00391BEA"/>
    <w:rsid w:val="00394687"/>
    <w:rsid w:val="003B351B"/>
    <w:rsid w:val="003B4AEF"/>
    <w:rsid w:val="003B7F92"/>
    <w:rsid w:val="004013A2"/>
    <w:rsid w:val="00415CF3"/>
    <w:rsid w:val="00453A7B"/>
    <w:rsid w:val="00454635"/>
    <w:rsid w:val="00457ADE"/>
    <w:rsid w:val="00462350"/>
    <w:rsid w:val="00464B92"/>
    <w:rsid w:val="00471409"/>
    <w:rsid w:val="004936B2"/>
    <w:rsid w:val="004A05B2"/>
    <w:rsid w:val="004A28EA"/>
    <w:rsid w:val="004C544D"/>
    <w:rsid w:val="004D5532"/>
    <w:rsid w:val="004D611C"/>
    <w:rsid w:val="004D77F1"/>
    <w:rsid w:val="00524297"/>
    <w:rsid w:val="005262BB"/>
    <w:rsid w:val="00537559"/>
    <w:rsid w:val="005408D2"/>
    <w:rsid w:val="005B5A56"/>
    <w:rsid w:val="005E0B89"/>
    <w:rsid w:val="00620F12"/>
    <w:rsid w:val="00626B3C"/>
    <w:rsid w:val="00663CE2"/>
    <w:rsid w:val="0069541B"/>
    <w:rsid w:val="006A1E18"/>
    <w:rsid w:val="006A37C0"/>
    <w:rsid w:val="006C7F5A"/>
    <w:rsid w:val="006D4544"/>
    <w:rsid w:val="0070360A"/>
    <w:rsid w:val="00746B0A"/>
    <w:rsid w:val="00791376"/>
    <w:rsid w:val="00791C5D"/>
    <w:rsid w:val="007B4FF4"/>
    <w:rsid w:val="007B7F7B"/>
    <w:rsid w:val="007D7F15"/>
    <w:rsid w:val="00831977"/>
    <w:rsid w:val="008377D9"/>
    <w:rsid w:val="00845385"/>
    <w:rsid w:val="008477E1"/>
    <w:rsid w:val="00871DB8"/>
    <w:rsid w:val="00887E05"/>
    <w:rsid w:val="00892574"/>
    <w:rsid w:val="008A171A"/>
    <w:rsid w:val="008C6FDE"/>
    <w:rsid w:val="008D5253"/>
    <w:rsid w:val="008F180B"/>
    <w:rsid w:val="008F48B9"/>
    <w:rsid w:val="00900996"/>
    <w:rsid w:val="009049BC"/>
    <w:rsid w:val="009230A7"/>
    <w:rsid w:val="009841D7"/>
    <w:rsid w:val="009B4B3C"/>
    <w:rsid w:val="009D13B2"/>
    <w:rsid w:val="009D646A"/>
    <w:rsid w:val="009F1EF5"/>
    <w:rsid w:val="009F7098"/>
    <w:rsid w:val="00A016B0"/>
    <w:rsid w:val="00A4112E"/>
    <w:rsid w:val="00A453A8"/>
    <w:rsid w:val="00A60A68"/>
    <w:rsid w:val="00A633B0"/>
    <w:rsid w:val="00A93A43"/>
    <w:rsid w:val="00A958A6"/>
    <w:rsid w:val="00AA1166"/>
    <w:rsid w:val="00AA35A8"/>
    <w:rsid w:val="00AE562D"/>
    <w:rsid w:val="00AF0540"/>
    <w:rsid w:val="00AF13A5"/>
    <w:rsid w:val="00B019A9"/>
    <w:rsid w:val="00B07D4F"/>
    <w:rsid w:val="00B20F64"/>
    <w:rsid w:val="00B42685"/>
    <w:rsid w:val="00B65B45"/>
    <w:rsid w:val="00B714A1"/>
    <w:rsid w:val="00B71ED9"/>
    <w:rsid w:val="00B75292"/>
    <w:rsid w:val="00B8453F"/>
    <w:rsid w:val="00B85473"/>
    <w:rsid w:val="00BE5968"/>
    <w:rsid w:val="00BF3DBB"/>
    <w:rsid w:val="00BF435B"/>
    <w:rsid w:val="00C21FC6"/>
    <w:rsid w:val="00C40944"/>
    <w:rsid w:val="00C60AC5"/>
    <w:rsid w:val="00C62E97"/>
    <w:rsid w:val="00C822BF"/>
    <w:rsid w:val="00CA61BE"/>
    <w:rsid w:val="00CB3E40"/>
    <w:rsid w:val="00CF22B3"/>
    <w:rsid w:val="00D00CD9"/>
    <w:rsid w:val="00D15AAE"/>
    <w:rsid w:val="00D22971"/>
    <w:rsid w:val="00D60B19"/>
    <w:rsid w:val="00D717A7"/>
    <w:rsid w:val="00D86385"/>
    <w:rsid w:val="00D922AD"/>
    <w:rsid w:val="00D95726"/>
    <w:rsid w:val="00DA4B7F"/>
    <w:rsid w:val="00DB426D"/>
    <w:rsid w:val="00DB472D"/>
    <w:rsid w:val="00DB7568"/>
    <w:rsid w:val="00DE5F88"/>
    <w:rsid w:val="00DF2298"/>
    <w:rsid w:val="00E067BA"/>
    <w:rsid w:val="00E147DE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30552"/>
    <w:rsid w:val="00F419C0"/>
    <w:rsid w:val="00F46BDB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64F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B86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687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87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94687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94687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semiHidden/>
    <w:qFormat/>
    <w:rsid w:val="00B714A1"/>
    <w:pPr>
      <w:spacing w:after="120" w:line="240" w:lineRule="auto"/>
      <w:ind w:left="288"/>
    </w:pPr>
    <w:rPr>
      <w:szCs w:val="20"/>
    </w:rPr>
  </w:style>
  <w:style w:type="paragraph" w:styleId="ListBullet">
    <w:name w:val="List Bullet"/>
    <w:basedOn w:val="BulletedList"/>
    <w:uiPriority w:val="99"/>
    <w:rsid w:val="00394687"/>
    <w:pPr>
      <w:numPr>
        <w:numId w:val="15"/>
      </w:numPr>
    </w:pPr>
  </w:style>
  <w:style w:type="character" w:customStyle="1" w:styleId="Bold">
    <w:name w:val="Bold"/>
    <w:uiPriority w:val="1"/>
    <w:qFormat/>
    <w:rsid w:val="008477E1"/>
    <w:rPr>
      <w:b/>
    </w:rPr>
  </w:style>
  <w:style w:type="character" w:styleId="Emphasis">
    <w:name w:val="Emphasis"/>
    <w:basedOn w:val="DefaultParagraphFont"/>
    <w:uiPriority w:val="20"/>
    <w:rsid w:val="00082B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ica@example.com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Classic%20UIUX%20designer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angelica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C425CF47D3F4960849AD4A19D0C8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5CA74-B000-4161-B856-A13B4015F710}"/>
      </w:docPartPr>
      <w:docPartBody>
        <w:p w:rsidR="00000000" w:rsidRDefault="00000000">
          <w:pPr>
            <w:pStyle w:val="CC425CF47D3F4960849AD4A19D0C84F3"/>
          </w:pPr>
          <w:r w:rsidRPr="001540E8">
            <w:t>Angelica</w:t>
          </w:r>
          <w:r w:rsidRPr="001540E8">
            <w:br/>
            <w:t>Astrom</w:t>
          </w:r>
        </w:p>
      </w:docPartBody>
    </w:docPart>
    <w:docPart>
      <w:docPartPr>
        <w:name w:val="6073EF5042DF461A86AA2352D2E60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4C3CE-5DEE-47C6-AE6E-E51457CE9FE4}"/>
      </w:docPartPr>
      <w:docPartBody>
        <w:p w:rsidR="00000000" w:rsidRDefault="00000000">
          <w:pPr>
            <w:pStyle w:val="6073EF5042DF461A86AA2352D2E60C9B"/>
          </w:pPr>
          <w:r w:rsidRPr="001540E8">
            <w:t>UI/UX Designer</w:t>
          </w:r>
        </w:p>
      </w:docPartBody>
    </w:docPart>
    <w:docPart>
      <w:docPartPr>
        <w:name w:val="E58B341812144ED18C087189DE1DC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907A8-2DC0-49AB-80F0-063A76701DD1}"/>
      </w:docPartPr>
      <w:docPartBody>
        <w:p w:rsidR="00000000" w:rsidRDefault="00000000">
          <w:pPr>
            <w:pStyle w:val="E58B341812144ED18C087189DE1DC7CB"/>
          </w:pPr>
          <w:r w:rsidRPr="001540E8">
            <w:t>Contact</w:t>
          </w:r>
        </w:p>
      </w:docPartBody>
    </w:docPart>
    <w:docPart>
      <w:docPartPr>
        <w:name w:val="1EAB2364142B4C319F92BD8982626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1C19D-83D2-4FD7-B3E0-57AA740BB8FA}"/>
      </w:docPartPr>
      <w:docPartBody>
        <w:p w:rsidR="00000000" w:rsidRDefault="00000000">
          <w:pPr>
            <w:pStyle w:val="1EAB2364142B4C319F92BD8982626BE1"/>
          </w:pPr>
          <w:r w:rsidRPr="009B4B3C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8EF1A345F9EB4A08BDDA8F37065BE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0CA40-A92B-49E5-8314-E5707BE5B2D6}"/>
      </w:docPartPr>
      <w:docPartBody>
        <w:p w:rsidR="00000000" w:rsidRDefault="00000000">
          <w:pPr>
            <w:pStyle w:val="8EF1A345F9EB4A08BDDA8F37065BEC6F"/>
          </w:pPr>
          <w:hyperlink r:id="rId4" w:history="1">
            <w:r w:rsidRPr="003F1D3E">
              <w:rPr>
                <w:lang w:val="it-IT"/>
              </w:rPr>
              <w:t>angelica@example.com</w:t>
            </w:r>
          </w:hyperlink>
        </w:p>
      </w:docPartBody>
    </w:docPart>
    <w:docPart>
      <w:docPartPr>
        <w:name w:val="FD30E98883EF4082AA5D607EF3B38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0AF-5EC0-4191-BF44-5DC4787D1515}"/>
      </w:docPartPr>
      <w:docPartBody>
        <w:p w:rsidR="00000000" w:rsidRDefault="00000000">
          <w:pPr>
            <w:pStyle w:val="FD30E98883EF4082AA5D607EF3B38AD4"/>
          </w:pPr>
          <w:r w:rsidRPr="00B714A1">
            <w:rPr>
              <w:lang w:val="it-IT"/>
            </w:rPr>
            <w:t>www.interestingsite.com</w:t>
          </w:r>
        </w:p>
      </w:docPartBody>
    </w:docPart>
    <w:docPart>
      <w:docPartPr>
        <w:name w:val="15686D0CE82F4848AAB6E50B56CC1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8DCE4-F14E-4FD0-A8B4-1C9775B6C0F9}"/>
      </w:docPartPr>
      <w:docPartBody>
        <w:p w:rsidR="00000000" w:rsidRDefault="00000000">
          <w:pPr>
            <w:pStyle w:val="15686D0CE82F4848AAB6E50B56CC12FA"/>
          </w:pPr>
          <w:r w:rsidRPr="00020BEB">
            <w:t>(212) 555-0155</w:t>
          </w:r>
        </w:p>
      </w:docPartBody>
    </w:docPart>
    <w:docPart>
      <w:docPartPr>
        <w:name w:val="F9C2C48F3DC4463387FC46A606618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88CBC-E904-4D65-9034-58F937A257BB}"/>
      </w:docPartPr>
      <w:docPartBody>
        <w:p w:rsidR="00000000" w:rsidRDefault="00000000">
          <w:pPr>
            <w:pStyle w:val="F9C2C48F3DC4463387FC46A6066186B7"/>
          </w:pPr>
          <w:r w:rsidRPr="008377D9">
            <w:t>New York City, NY</w:t>
          </w:r>
        </w:p>
      </w:docPartBody>
    </w:docPart>
    <w:docPart>
      <w:docPartPr>
        <w:name w:val="27ACABAF61AE4729ACB0D58618261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B3B1-9357-413D-B4B6-011507A9B3C8}"/>
      </w:docPartPr>
      <w:docPartBody>
        <w:p w:rsidR="00000000" w:rsidRDefault="00000000">
          <w:pPr>
            <w:pStyle w:val="27ACABAF61AE4729ACB0D586182612F6"/>
          </w:pPr>
          <w:r w:rsidRPr="00DC5A3D">
            <w:t xml:space="preserve">UX </w:t>
          </w:r>
          <w:r w:rsidRPr="00B714A1">
            <w:t>Manager</w:t>
          </w:r>
        </w:p>
      </w:docPartBody>
    </w:docPart>
    <w:docPart>
      <w:docPartPr>
        <w:name w:val="9A9BAB54AD0D4C4794547EA557202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E98F4-826A-4579-B421-D51DC390DE14}"/>
      </w:docPartPr>
      <w:docPartBody>
        <w:p w:rsidR="00000000" w:rsidRDefault="00000000">
          <w:pPr>
            <w:pStyle w:val="9A9BAB54AD0D4C4794547EA557202FCA"/>
          </w:pPr>
          <w:r w:rsidRPr="00B714A1">
            <w:t>LIFEDREAMER GAMING</w:t>
          </w:r>
        </w:p>
      </w:docPartBody>
    </w:docPart>
    <w:docPart>
      <w:docPartPr>
        <w:name w:val="202A60937AC94579B1C364A462137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6BC9F-3A5E-4884-B255-B001B3FEFC0B}"/>
      </w:docPartPr>
      <w:docPartBody>
        <w:p w:rsidR="00000000" w:rsidRDefault="00000000">
          <w:pPr>
            <w:pStyle w:val="202A60937AC94579B1C364A4621372A2"/>
          </w:pPr>
          <w:r w:rsidRPr="00D27DEB">
            <w:rPr>
              <w:lang w:val="it-IT"/>
            </w:rPr>
            <w:t>333 3rd Avenue</w:t>
          </w:r>
        </w:p>
      </w:docPartBody>
    </w:docPart>
    <w:docPart>
      <w:docPartPr>
        <w:name w:val="C93C4AD4844548129741CF6B59C27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B5623-5E54-4A36-8185-DEC0651F116C}"/>
      </w:docPartPr>
      <w:docPartBody>
        <w:p w:rsidR="00000000" w:rsidRDefault="00000000">
          <w:pPr>
            <w:pStyle w:val="C93C4AD4844548129741CF6B59C27D24"/>
          </w:pPr>
          <w:r w:rsidRPr="00D27DEB">
            <w:rPr>
              <w:lang w:val="it-IT"/>
            </w:rPr>
            <w:t>Seattle, WA 98765</w:t>
          </w:r>
        </w:p>
      </w:docPartBody>
    </w:docPart>
    <w:docPart>
      <w:docPartPr>
        <w:name w:val="64C6487FB0B947E6A44467F08F487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D755-AC58-4E67-99B3-15DD5975039A}"/>
      </w:docPartPr>
      <w:docPartBody>
        <w:p w:rsidR="00000000" w:rsidRDefault="00000000">
          <w:pPr>
            <w:pStyle w:val="64C6487FB0B947E6A44467F08F487180"/>
          </w:pPr>
          <w:r w:rsidRPr="00B714A1">
            <w:t>Dear Joseph Price:</w:t>
          </w:r>
        </w:p>
      </w:docPartBody>
    </w:docPart>
    <w:docPart>
      <w:docPartPr>
        <w:name w:val="AA84D052253D466E9D575FE86E940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BCAB7-92F0-4F99-B8E1-EADFBA634FF6}"/>
      </w:docPartPr>
      <w:docPartBody>
        <w:p w:rsidR="00000000" w:rsidRDefault="00000000">
          <w:pPr>
            <w:pStyle w:val="AA84D052253D466E9D575FE86E9405CF"/>
          </w:pPr>
          <w:r w:rsidRPr="00CA07A7">
            <w:rPr>
              <w:szCs w:val="20"/>
            </w:rPr>
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</w:r>
        </w:p>
      </w:docPartBody>
    </w:docPart>
    <w:docPart>
      <w:docPartPr>
        <w:name w:val="C98DF6A4A4DF4844A247389344DD4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FF246-48BC-4B05-A0CC-1FDBB726085F}"/>
      </w:docPartPr>
      <w:docPartBody>
        <w:p w:rsidR="00000000" w:rsidRDefault="00000000">
          <w:pPr>
            <w:pStyle w:val="C98DF6A4A4DF4844A247389344DD4299"/>
          </w:pPr>
          <w:r w:rsidRPr="00394687">
            <w:t>UI/UX design</w:t>
          </w:r>
        </w:p>
      </w:docPartBody>
    </w:docPart>
    <w:docPart>
      <w:docPartPr>
        <w:name w:val="87C9CFF8B3AA445389AEE0A22C13C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4FBF1-98C8-4E6C-8DFA-D9C09346C18E}"/>
      </w:docPartPr>
      <w:docPartBody>
        <w:p w:rsidR="00000000" w:rsidRDefault="00000000">
          <w:pPr>
            <w:pStyle w:val="87C9CFF8B3AA445389AEE0A22C13CA31"/>
          </w:pPr>
          <w:r w:rsidRPr="008477E1">
            <w:t>User research</w:t>
          </w:r>
        </w:p>
      </w:docPartBody>
    </w:docPart>
    <w:docPart>
      <w:docPartPr>
        <w:name w:val="5D129D105D564513875C78C5E5057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50EC1-5DC5-4C5D-A4FF-7CE4513D8CD7}"/>
      </w:docPartPr>
      <w:docPartBody>
        <w:p w:rsidR="00000000" w:rsidRDefault="00000000">
          <w:pPr>
            <w:pStyle w:val="5D129D105D564513875C78C5E5057437"/>
          </w:pPr>
          <w:r w:rsidRPr="008477E1">
            <w:t>Usability testing</w:t>
          </w:r>
        </w:p>
      </w:docPartBody>
    </w:docPart>
    <w:docPart>
      <w:docPartPr>
        <w:name w:val="FB3C9CA59B214D59B61329A764726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F2980-1099-4ABD-BFD0-938E648C8DDA}"/>
      </w:docPartPr>
      <w:docPartBody>
        <w:p w:rsidR="00000000" w:rsidRDefault="00000000">
          <w:pPr>
            <w:pStyle w:val="FB3C9CA59B214D59B61329A764726BB7"/>
          </w:pPr>
          <w:r w:rsidRPr="008477E1">
            <w:t>Wireframing &amp; prototyping</w:t>
          </w:r>
        </w:p>
      </w:docPartBody>
    </w:docPart>
    <w:docPart>
      <w:docPartPr>
        <w:name w:val="676ED53E89BA42BABA6F58929D8A4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8A06C-DC41-4263-AB81-3DB5BFCDC744}"/>
      </w:docPartPr>
      <w:docPartBody>
        <w:p w:rsidR="00000000" w:rsidRDefault="00000000">
          <w:pPr>
            <w:pStyle w:val="676ED53E89BA42BABA6F58929D8A49C3"/>
          </w:pPr>
          <w:r w:rsidRPr="008477E1">
            <w:t>Project management &amp; leadership</w:t>
          </w:r>
        </w:p>
      </w:docPartBody>
    </w:docPart>
    <w:docPart>
      <w:docPartPr>
        <w:name w:val="E7FD53A6E4A0419F923E484B4D677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12C2F-4E68-4E05-AA06-C9D4C3EAEA62}"/>
      </w:docPartPr>
      <w:docPartBody>
        <w:p w:rsidR="00000000" w:rsidRDefault="00000000">
          <w:pPr>
            <w:pStyle w:val="E7FD53A6E4A0419F923E484B4D677F26"/>
          </w:pPr>
          <w:r w:rsidRPr="008477E1">
            <w:t>I would welcome the opportunity to further discuss this position</w:t>
          </w:r>
          <w:r>
            <w:t xml:space="preserve"> </w:t>
          </w:r>
          <w:r w:rsidRPr="008477E1">
            <w:t xml:space="preserve">with you. If you have questions or would like to schedule an interview, please </w:t>
          </w:r>
          <w:r w:rsidRPr="008477E1">
            <w:t>contact me by phone at</w:t>
          </w:r>
        </w:p>
      </w:docPartBody>
    </w:docPart>
    <w:docPart>
      <w:docPartPr>
        <w:name w:val="3A44F9843E564F61B556DE7829A88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4EEDF-9E09-4788-88DF-D9C3880D5AD5}"/>
      </w:docPartPr>
      <w:docPartBody>
        <w:p w:rsidR="00000000" w:rsidRDefault="00000000">
          <w:pPr>
            <w:pStyle w:val="3A44F9843E564F61B556DE7829A88A62"/>
          </w:pPr>
          <w:r w:rsidRPr="008477E1">
            <w:rPr>
              <w:rStyle w:val="Bold"/>
            </w:rPr>
            <w:t>(212) 555-0155</w:t>
          </w:r>
        </w:p>
      </w:docPartBody>
    </w:docPart>
    <w:docPart>
      <w:docPartPr>
        <w:name w:val="F708502733C94F7389A94A5387CC9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12750-E18F-4048-B7EC-7D889026B356}"/>
      </w:docPartPr>
      <w:docPartBody>
        <w:p w:rsidR="00000000" w:rsidRDefault="00000000">
          <w:pPr>
            <w:pStyle w:val="F708502733C94F7389A94A5387CC96F4"/>
          </w:pPr>
          <w:r w:rsidRPr="008477E1">
            <w:t>or by email at</w:t>
          </w:r>
        </w:p>
      </w:docPartBody>
    </w:docPart>
    <w:docPart>
      <w:docPartPr>
        <w:name w:val="CFA8281024D04AF79EB8C91C9F198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83288-549A-4195-A863-F2739CFEA4CA}"/>
      </w:docPartPr>
      <w:docPartBody>
        <w:p w:rsidR="00000000" w:rsidRDefault="00000000">
          <w:pPr>
            <w:pStyle w:val="CFA8281024D04AF79EB8C91C9F198EEC"/>
          </w:pPr>
          <w:r w:rsidRPr="008477E1">
            <w:rPr>
              <w:rStyle w:val="Bold"/>
            </w:rPr>
            <w:t>angelica@example.com.</w:t>
          </w:r>
        </w:p>
      </w:docPartBody>
    </w:docPart>
    <w:docPart>
      <w:docPartPr>
        <w:name w:val="B94F5C62809E4DFC8EFDAE92ED3AD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8EEB5-AB15-4E2B-952A-1A3D0EBD84D8}"/>
      </w:docPartPr>
      <w:docPartBody>
        <w:p w:rsidR="00000000" w:rsidRDefault="00000000">
          <w:pPr>
            <w:pStyle w:val="B94F5C62809E4DFC8EFDAE92ED3AD0C9"/>
          </w:pPr>
          <w:r w:rsidRPr="008477E1">
            <w:t>I have enclosed my resume for your review, and I look forward to hearing from you.</w:t>
          </w:r>
        </w:p>
      </w:docPartBody>
    </w:docPart>
    <w:docPart>
      <w:docPartPr>
        <w:name w:val="56E774750FB94365A8BB1D477CC61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98892-54A7-4A64-8633-A430633179CC}"/>
      </w:docPartPr>
      <w:docPartBody>
        <w:p w:rsidR="00000000" w:rsidRDefault="00000000">
          <w:pPr>
            <w:pStyle w:val="56E774750FB94365A8BB1D477CC617CC"/>
          </w:pPr>
          <w:r w:rsidRPr="008477E1">
            <w:rPr>
              <w:rStyle w:val="Bold"/>
            </w:rPr>
            <w:t>Sincerely,</w:t>
          </w:r>
        </w:p>
      </w:docPartBody>
    </w:docPart>
    <w:docPart>
      <w:docPartPr>
        <w:name w:val="8C7C625EDE1149559E98DEA457022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A7019-3BC8-4EC2-AB9F-80FE58929B90}"/>
      </w:docPartPr>
      <w:docPartBody>
        <w:p w:rsidR="00000000" w:rsidRDefault="00000000">
          <w:pPr>
            <w:pStyle w:val="8C7C625EDE1149559E98DEA457022730"/>
          </w:pPr>
          <w:r w:rsidRPr="008477E1">
            <w:t>Angelica Astrom</w:t>
          </w:r>
        </w:p>
      </w:docPartBody>
    </w:docPart>
    <w:docPart>
      <w:docPartPr>
        <w:name w:val="C060CBFADF264CDE85DC2C963205D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19874-8F54-43D1-B601-3ED5BAE49241}"/>
      </w:docPartPr>
      <w:docPartBody>
        <w:p w:rsidR="00000000" w:rsidRDefault="00000000">
          <w:pPr>
            <w:pStyle w:val="C060CBFADF264CDE85DC2C963205D098"/>
          </w:pPr>
          <w:r w:rsidRPr="00082B86">
            <w:rPr>
              <w:rStyle w:val="Emphasis"/>
            </w:rPr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DE"/>
    <w:rsid w:val="005B5A56"/>
    <w:rsid w:val="00B2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425CF47D3F4960849AD4A19D0C84F3">
    <w:name w:val="CC425CF47D3F4960849AD4A19D0C84F3"/>
  </w:style>
  <w:style w:type="paragraph" w:customStyle="1" w:styleId="6073EF5042DF461A86AA2352D2E60C9B">
    <w:name w:val="6073EF5042DF461A86AA2352D2E60C9B"/>
  </w:style>
  <w:style w:type="paragraph" w:customStyle="1" w:styleId="E58B341812144ED18C087189DE1DC7CB">
    <w:name w:val="E58B341812144ED18C087189DE1DC7CB"/>
  </w:style>
  <w:style w:type="paragraph" w:customStyle="1" w:styleId="1EAB2364142B4C319F92BD8982626BE1">
    <w:name w:val="1EAB2364142B4C319F92BD8982626BE1"/>
  </w:style>
  <w:style w:type="paragraph" w:customStyle="1" w:styleId="8EF1A345F9EB4A08BDDA8F37065BEC6F">
    <w:name w:val="8EF1A345F9EB4A08BDDA8F37065BEC6F"/>
  </w:style>
  <w:style w:type="paragraph" w:customStyle="1" w:styleId="FD30E98883EF4082AA5D607EF3B38AD4">
    <w:name w:val="FD30E98883EF4082AA5D607EF3B38AD4"/>
  </w:style>
  <w:style w:type="paragraph" w:customStyle="1" w:styleId="15686D0CE82F4848AAB6E50B56CC12FA">
    <w:name w:val="15686D0CE82F4848AAB6E50B56CC12FA"/>
  </w:style>
  <w:style w:type="paragraph" w:customStyle="1" w:styleId="F9C2C48F3DC4463387FC46A6066186B7">
    <w:name w:val="F9C2C48F3DC4463387FC46A6066186B7"/>
  </w:style>
  <w:style w:type="paragraph" w:customStyle="1" w:styleId="27ACABAF61AE4729ACB0D586182612F6">
    <w:name w:val="27ACABAF61AE4729ACB0D586182612F6"/>
  </w:style>
  <w:style w:type="paragraph" w:customStyle="1" w:styleId="9A9BAB54AD0D4C4794547EA557202FCA">
    <w:name w:val="9A9BAB54AD0D4C4794547EA557202FCA"/>
  </w:style>
  <w:style w:type="paragraph" w:customStyle="1" w:styleId="202A60937AC94579B1C364A4621372A2">
    <w:name w:val="202A60937AC94579B1C364A4621372A2"/>
  </w:style>
  <w:style w:type="paragraph" w:customStyle="1" w:styleId="C93C4AD4844548129741CF6B59C27D24">
    <w:name w:val="C93C4AD4844548129741CF6B59C27D24"/>
  </w:style>
  <w:style w:type="paragraph" w:customStyle="1" w:styleId="64C6487FB0B947E6A44467F08F487180">
    <w:name w:val="64C6487FB0B947E6A44467F08F487180"/>
  </w:style>
  <w:style w:type="paragraph" w:customStyle="1" w:styleId="AA84D052253D466E9D575FE86E9405CF">
    <w:name w:val="AA84D052253D466E9D575FE86E9405CF"/>
  </w:style>
  <w:style w:type="paragraph" w:customStyle="1" w:styleId="C98DF6A4A4DF4844A247389344DD4299">
    <w:name w:val="C98DF6A4A4DF4844A247389344DD4299"/>
  </w:style>
  <w:style w:type="paragraph" w:customStyle="1" w:styleId="87C9CFF8B3AA445389AEE0A22C13CA31">
    <w:name w:val="87C9CFF8B3AA445389AEE0A22C13CA31"/>
  </w:style>
  <w:style w:type="paragraph" w:customStyle="1" w:styleId="5D129D105D564513875C78C5E5057437">
    <w:name w:val="5D129D105D564513875C78C5E5057437"/>
  </w:style>
  <w:style w:type="paragraph" w:customStyle="1" w:styleId="FB3C9CA59B214D59B61329A764726BB7">
    <w:name w:val="FB3C9CA59B214D59B61329A764726BB7"/>
  </w:style>
  <w:style w:type="paragraph" w:customStyle="1" w:styleId="676ED53E89BA42BABA6F58929D8A49C3">
    <w:name w:val="676ED53E89BA42BABA6F58929D8A49C3"/>
  </w:style>
  <w:style w:type="paragraph" w:customStyle="1" w:styleId="E7FD53A6E4A0419F923E484B4D677F26">
    <w:name w:val="E7FD53A6E4A0419F923E484B4D677F26"/>
  </w:style>
  <w:style w:type="character" w:customStyle="1" w:styleId="Bold">
    <w:name w:val="Bold"/>
    <w:uiPriority w:val="1"/>
    <w:qFormat/>
    <w:rPr>
      <w:b/>
    </w:rPr>
  </w:style>
  <w:style w:type="paragraph" w:customStyle="1" w:styleId="3A44F9843E564F61B556DE7829A88A62">
    <w:name w:val="3A44F9843E564F61B556DE7829A88A62"/>
  </w:style>
  <w:style w:type="paragraph" w:customStyle="1" w:styleId="F708502733C94F7389A94A5387CC96F4">
    <w:name w:val="F708502733C94F7389A94A5387CC96F4"/>
  </w:style>
  <w:style w:type="paragraph" w:customStyle="1" w:styleId="CFA8281024D04AF79EB8C91C9F198EEC">
    <w:name w:val="CFA8281024D04AF79EB8C91C9F198EEC"/>
  </w:style>
  <w:style w:type="paragraph" w:customStyle="1" w:styleId="B94F5C62809E4DFC8EFDAE92ED3AD0C9">
    <w:name w:val="B94F5C62809E4DFC8EFDAE92ED3AD0C9"/>
  </w:style>
  <w:style w:type="paragraph" w:customStyle="1" w:styleId="56E774750FB94365A8BB1D477CC617CC">
    <w:name w:val="56E774750FB94365A8BB1D477CC617CC"/>
  </w:style>
  <w:style w:type="paragraph" w:customStyle="1" w:styleId="8C7C625EDE1149559E98DEA457022730">
    <w:name w:val="8C7C625EDE1149559E98DEA457022730"/>
  </w:style>
  <w:style w:type="character" w:styleId="Emphasis">
    <w:name w:val="Emphasis"/>
    <w:basedOn w:val="DefaultParagraphFont"/>
    <w:uiPriority w:val="20"/>
    <w:rPr>
      <w:i/>
      <w:iCs/>
    </w:rPr>
  </w:style>
  <w:style w:type="paragraph" w:customStyle="1" w:styleId="C060CBFADF264CDE85DC2C963205D098">
    <w:name w:val="C060CBFADF264CDE85DC2C963205D0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CCD246-613D-4AD4-AB3B-AEF3B5A365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cover letter.dotx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2024-06-28T09:09:00Z</dcterms:created>
  <dcterms:modified xsi:type="dcterms:W3CDTF">2024-06-28T09:09:00Z</dcterms:modified>
</cp:coreProperties>
</file>